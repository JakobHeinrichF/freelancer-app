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54" w:type="dxa"/>
        <w:tblInd w:w="274" w:type="dxa"/>
        <w:tblCellMar>
          <w:left w:w="0" w:type="dxa"/>
          <w:right w:w="0" w:type="dxa"/>
        </w:tblCellMar>
        <w:tblLook w:val="0420" w:firstRow="1" w:lastRow="0" w:firstColumn="0" w:lastColumn="0" w:noHBand="0" w:noVBand="1"/>
      </w:tblPr>
      <w:tblGrid>
        <w:gridCol w:w="1985"/>
        <w:gridCol w:w="4965"/>
        <w:gridCol w:w="2127"/>
        <w:gridCol w:w="562"/>
        <w:gridCol w:w="142"/>
        <w:gridCol w:w="273"/>
      </w:tblGrid>
      <w:tr w:rsidR="00316120" w:rsidRPr="00B60DF7" w14:paraId="1CC5E3D3" w14:textId="77777777" w:rsidTr="5797A8A4">
        <w:trPr>
          <w:gridAfter w:val="1"/>
          <w:wAfter w:w="273" w:type="dxa"/>
          <w:trHeight w:val="199"/>
        </w:trPr>
        <w:tc>
          <w:tcPr>
            <w:tcW w:w="9781" w:type="dxa"/>
            <w:gridSpan w:val="5"/>
            <w:tcBorders>
              <w:top w:val="single" w:sz="8" w:space="0" w:color="FFFFFF" w:themeColor="background1"/>
              <w:left w:val="single" w:sz="8" w:space="0" w:color="FFFFFF" w:themeColor="background1"/>
              <w:bottom w:val="single" w:sz="4" w:space="0" w:color="E6E6E6"/>
            </w:tcBorders>
            <w:tcMar>
              <w:top w:w="72" w:type="dxa"/>
              <w:left w:w="144" w:type="dxa"/>
              <w:bottom w:w="72" w:type="dxa"/>
              <w:right w:w="144" w:type="dxa"/>
            </w:tcMar>
            <w:vAlign w:val="center"/>
          </w:tcPr>
          <w:p w14:paraId="4EEAB245" w14:textId="0569CD0F" w:rsidR="00316120" w:rsidRPr="00B60DF7" w:rsidRDefault="001C2DC5" w:rsidP="00EA21A9">
            <w:pPr>
              <w:ind w:left="-138" w:right="-122"/>
              <w:rPr>
                <w:rFonts w:ascii="Calibri" w:hAnsi="Calibri" w:cs="Calibri"/>
                <w:b/>
                <w:color w:val="3C5064"/>
                <w:sz w:val="24"/>
                <w:lang w:val="en-US"/>
              </w:rPr>
            </w:pPr>
            <w:r w:rsidRPr="00B60DF7">
              <w:rPr>
                <w:rFonts w:ascii="Calibri" w:hAnsi="Calibri" w:cs="Calibri"/>
                <w:b/>
                <w:color w:val="3C5064"/>
                <w:sz w:val="28"/>
                <w:szCs w:val="24"/>
                <w:lang w:val="en-US"/>
              </w:rPr>
              <w:t>Contact</w:t>
            </w:r>
          </w:p>
        </w:tc>
      </w:tr>
      <w:tr w:rsidR="002E3FF1" w:rsidRPr="00B60DF7" w14:paraId="5EB37B03" w14:textId="77777777" w:rsidTr="5797A8A4">
        <w:trPr>
          <w:gridAfter w:val="1"/>
          <w:wAfter w:w="273" w:type="dxa"/>
          <w:trHeight w:val="1406"/>
        </w:trPr>
        <w:tc>
          <w:tcPr>
            <w:tcW w:w="9781" w:type="dxa"/>
            <w:gridSpan w:val="5"/>
            <w:tcBorders>
              <w:top w:val="single" w:sz="4" w:space="0" w:color="E6E6E6"/>
            </w:tcBorders>
            <w:tcMar>
              <w:top w:w="72" w:type="dxa"/>
              <w:left w:w="144" w:type="dxa"/>
              <w:bottom w:w="72" w:type="dxa"/>
              <w:right w:w="144" w:type="dxa"/>
            </w:tcMar>
            <w:vAlign w:val="center"/>
          </w:tcPr>
          <w:p w14:paraId="4228DB35" w14:textId="18122310" w:rsidR="002E3FF1" w:rsidRPr="00B60DF7" w:rsidRDefault="008701DD" w:rsidP="006D72D4">
            <w:pPr>
              <w:pStyle w:val="LebenJahr"/>
              <w:tabs>
                <w:tab w:val="clear" w:pos="2268"/>
                <w:tab w:val="clear" w:pos="9072"/>
                <w:tab w:val="left" w:pos="1706"/>
                <w:tab w:val="right" w:pos="8647"/>
              </w:tabs>
              <w:ind w:left="-138"/>
              <w:jc w:val="left"/>
              <w:rPr>
                <w:rFonts w:ascii="Calibri" w:hAnsi="Calibri" w:cs="Calibri"/>
                <w:sz w:val="24"/>
                <w:szCs w:val="24"/>
                <w:lang w:val="en-US"/>
              </w:rPr>
            </w:pPr>
            <w:r w:rsidRPr="00B60DF7">
              <w:rPr>
                <w:rFonts w:ascii="Calibri" w:hAnsi="Calibri" w:cs="Calibri"/>
                <w:noProof/>
                <w:sz w:val="24"/>
                <w:szCs w:val="24"/>
                <w:lang w:val="en-US"/>
              </w:rPr>
              <mc:AlternateContent>
                <mc:Choice Requires="wps">
                  <w:drawing>
                    <wp:anchor distT="0" distB="0" distL="114300" distR="114300" simplePos="0" relativeHeight="251661311" behindDoc="0" locked="0" layoutInCell="1" allowOverlap="1" wp14:anchorId="6118C17E" wp14:editId="7B8B19C6">
                      <wp:simplePos x="0" y="0"/>
                      <wp:positionH relativeFrom="column">
                        <wp:posOffset>4736465</wp:posOffset>
                      </wp:positionH>
                      <wp:positionV relativeFrom="paragraph">
                        <wp:posOffset>-23495</wp:posOffset>
                      </wp:positionV>
                      <wp:extent cx="1381125" cy="1609725"/>
                      <wp:effectExtent l="0" t="0" r="9525" b="9525"/>
                      <wp:wrapNone/>
                      <wp:docPr id="3" name="Rechteck 3"/>
                      <wp:cNvGraphicFramePr/>
                      <a:graphic xmlns:a="http://schemas.openxmlformats.org/drawingml/2006/main">
                        <a:graphicData uri="http://schemas.microsoft.com/office/word/2010/wordprocessingShape">
                          <wps:wsp>
                            <wps:cNvSpPr/>
                            <wps:spPr>
                              <a:xfrm>
                                <a:off x="0" y="0"/>
                                <a:ext cx="1381125" cy="160972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446DE6" w14:textId="0DC4AC52" w:rsidR="008701DD" w:rsidRDefault="006F56DF" w:rsidP="008701DD">
                                  <w:pPr>
                                    <w:jc w:val="center"/>
                                  </w:pPr>
                                  <w:r>
                                    <w:t>Ph</w:t>
                                  </w:r>
                                  <w:r w:rsidR="008701DD">
                                    <w:t>oto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8C17E" id="Rechteck 3" o:spid="_x0000_s1026" style="position:absolute;left:0;text-align:left;margin-left:372.95pt;margin-top:-1.85pt;width:108.75pt;height:126.75pt;z-index:251661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" fillcolor="#d4d6d9 [3214]" stroked="f" strokeweight="2pt">
                      <v:textbox>
                        <w:txbxContent>
                          <w:p w14:paraId="66446DE6" w14:textId="0DC4AC52" w:rsidR="008701DD" w:rsidRDefault="006F56DF" w:rsidP="008701DD">
                            <w:pPr>
                              <w:jc w:val="center"/>
                            </w:pPr>
                            <w:proofErr w:type="spellStart"/>
                            <w:r>
                              <w:t>Ph</w:t>
                            </w:r>
                            <w:bookmarkStart w:id="1" w:name="_GoBack"/>
                            <w:bookmarkEnd w:id="1"/>
                            <w:r w:rsidR="008701DD">
                              <w:t>oto</w:t>
                            </w:r>
                            <w:proofErr w:type="spellEnd"/>
                          </w:p>
                        </w:txbxContent>
                      </v:textbox>
                    </v:rect>
                  </w:pict>
                </mc:Fallback>
              </mc:AlternateContent>
            </w:r>
            <w:r w:rsidR="002E3FF1" w:rsidRPr="00B60DF7">
              <w:rPr>
                <w:rFonts w:ascii="Calibri" w:hAnsi="Calibri" w:cs="Calibri"/>
                <w:b/>
                <w:bCs/>
                <w:sz w:val="24"/>
                <w:szCs w:val="24"/>
                <w:lang w:val="en-US"/>
              </w:rPr>
              <w:t>A</w:t>
            </w:r>
            <w:r w:rsidR="00B60DF7">
              <w:rPr>
                <w:rFonts w:ascii="Calibri" w:hAnsi="Calibri" w:cs="Calibri"/>
                <w:b/>
                <w:bCs/>
                <w:sz w:val="24"/>
                <w:szCs w:val="24"/>
                <w:lang w:val="en-US"/>
              </w:rPr>
              <w:t>d</w:t>
            </w:r>
            <w:r w:rsidR="002E3FF1" w:rsidRPr="00B60DF7">
              <w:rPr>
                <w:rFonts w:ascii="Calibri" w:hAnsi="Calibri" w:cs="Calibri"/>
                <w:b/>
                <w:bCs/>
                <w:sz w:val="24"/>
                <w:szCs w:val="24"/>
                <w:lang w:val="en-US"/>
              </w:rPr>
              <w:t>dress</w:t>
            </w:r>
            <w:r w:rsidR="002E3FF1" w:rsidRPr="00B60DF7">
              <w:rPr>
                <w:rFonts w:ascii="Calibri" w:hAnsi="Calibri" w:cs="Calibri"/>
                <w:bCs/>
                <w:sz w:val="24"/>
                <w:szCs w:val="24"/>
                <w:lang w:val="en-US"/>
              </w:rPr>
              <w:tab/>
            </w:r>
            <w:r w:rsidR="002E3FF1" w:rsidRPr="00B60DF7">
              <w:rPr>
                <w:rFonts w:ascii="Calibri" w:hAnsi="Calibri" w:cs="Calibri"/>
                <w:b/>
                <w:sz w:val="24"/>
                <w:szCs w:val="24"/>
                <w:lang w:val="en-US"/>
              </w:rPr>
              <w:t>Grashoff &amp; Schumm MC GmbH &amp; Co KG</w:t>
            </w:r>
          </w:p>
          <w:p w14:paraId="346E4F14" w14:textId="786684AB" w:rsidR="002E3FF1" w:rsidRPr="00B60DF7" w:rsidRDefault="002E3FF1" w:rsidP="006D72D4">
            <w:pPr>
              <w:pStyle w:val="LebenJahr"/>
              <w:tabs>
                <w:tab w:val="clear" w:pos="2268"/>
                <w:tab w:val="clear" w:pos="9072"/>
                <w:tab w:val="left" w:pos="1706"/>
                <w:tab w:val="right" w:pos="8647"/>
              </w:tabs>
              <w:spacing w:after="120"/>
              <w:ind w:left="-138"/>
              <w:jc w:val="left"/>
              <w:rPr>
                <w:rFonts w:ascii="Calibri" w:hAnsi="Calibri" w:cs="Calibri"/>
                <w:sz w:val="24"/>
                <w:szCs w:val="24"/>
                <w:lang w:val="en-US"/>
              </w:rPr>
            </w:pPr>
            <w:r w:rsidRPr="00B60DF7">
              <w:rPr>
                <w:rFonts w:ascii="Calibri" w:hAnsi="Calibri" w:cs="Calibri"/>
                <w:bCs/>
                <w:sz w:val="24"/>
                <w:szCs w:val="24"/>
                <w:lang w:val="en-US"/>
              </w:rPr>
              <w:tab/>
            </w:r>
            <w:r w:rsidRPr="00B60DF7">
              <w:rPr>
                <w:rFonts w:ascii="Calibri" w:hAnsi="Calibri" w:cs="Calibri"/>
                <w:sz w:val="24"/>
                <w:szCs w:val="24"/>
                <w:lang w:val="en-US"/>
              </w:rPr>
              <w:t>Grünstraße 2, 33615 Bielefeld</w:t>
            </w:r>
          </w:p>
          <w:p w14:paraId="06DC8F68" w14:textId="4BB35C01" w:rsidR="002E3FF1" w:rsidRPr="00B60DF7" w:rsidRDefault="00B60DF7" w:rsidP="006D72D4">
            <w:pPr>
              <w:pStyle w:val="LebenJahr"/>
              <w:tabs>
                <w:tab w:val="clear" w:pos="2268"/>
                <w:tab w:val="clear" w:pos="9072"/>
                <w:tab w:val="left" w:pos="1706"/>
                <w:tab w:val="right" w:pos="8647"/>
              </w:tabs>
              <w:spacing w:after="120"/>
              <w:ind w:left="-138"/>
              <w:jc w:val="left"/>
              <w:rPr>
                <w:rFonts w:ascii="Calibri" w:hAnsi="Calibri" w:cs="Calibri"/>
                <w:b/>
                <w:sz w:val="24"/>
                <w:szCs w:val="24"/>
                <w:lang w:val="en-US"/>
              </w:rPr>
            </w:pPr>
            <w:r>
              <w:rPr>
                <w:rFonts w:ascii="Calibri" w:hAnsi="Calibri" w:cs="Calibri"/>
                <w:b/>
                <w:bCs/>
                <w:sz w:val="24"/>
                <w:szCs w:val="24"/>
                <w:lang w:val="en-US"/>
              </w:rPr>
              <w:t>Phone</w:t>
            </w:r>
            <w:r w:rsidR="002E3FF1" w:rsidRPr="00B60DF7">
              <w:rPr>
                <w:rFonts w:ascii="Calibri" w:hAnsi="Calibri" w:cs="Calibri"/>
                <w:bCs/>
                <w:sz w:val="24"/>
                <w:szCs w:val="24"/>
                <w:lang w:val="en-US"/>
              </w:rPr>
              <w:tab/>
            </w:r>
            <w:r w:rsidR="002E3FF1" w:rsidRPr="00B60DF7">
              <w:rPr>
                <w:rFonts w:ascii="Calibri" w:hAnsi="Calibri" w:cs="Calibri"/>
                <w:sz w:val="24"/>
                <w:szCs w:val="24"/>
                <w:lang w:val="en-US"/>
              </w:rPr>
              <w:t>+49 521 977 97 60</w:t>
            </w:r>
          </w:p>
          <w:p w14:paraId="567633CA" w14:textId="5046CAC4" w:rsidR="002E3FF1" w:rsidRPr="00B60DF7" w:rsidRDefault="002E3FF1" w:rsidP="0027342E">
            <w:pPr>
              <w:pStyle w:val="LebenJahr"/>
              <w:tabs>
                <w:tab w:val="left" w:pos="1706"/>
                <w:tab w:val="right" w:pos="8647"/>
              </w:tabs>
              <w:spacing w:after="120"/>
              <w:ind w:left="-138"/>
              <w:jc w:val="left"/>
              <w:rPr>
                <w:rFonts w:ascii="Calibri" w:hAnsi="Calibri" w:cs="Calibri"/>
                <w:sz w:val="24"/>
                <w:szCs w:val="24"/>
                <w:lang w:val="en-US"/>
              </w:rPr>
            </w:pPr>
            <w:r w:rsidRPr="00B60DF7">
              <w:rPr>
                <w:rFonts w:ascii="Calibri" w:hAnsi="Calibri" w:cs="Calibri"/>
                <w:b/>
                <w:sz w:val="24"/>
                <w:szCs w:val="24"/>
                <w:lang w:val="en-US"/>
              </w:rPr>
              <w:t>Mobile</w:t>
            </w:r>
            <w:r w:rsidRPr="00B60DF7">
              <w:rPr>
                <w:rFonts w:ascii="Calibri" w:hAnsi="Calibri" w:cs="Calibri"/>
                <w:b/>
                <w:sz w:val="24"/>
                <w:szCs w:val="24"/>
                <w:lang w:val="en-US"/>
              </w:rPr>
              <w:tab/>
            </w:r>
            <w:r w:rsidRPr="00B60DF7">
              <w:rPr>
                <w:rFonts w:ascii="Calibri" w:hAnsi="Calibri" w:cs="Calibri"/>
                <w:sz w:val="24"/>
                <w:szCs w:val="24"/>
                <w:lang w:val="en-US"/>
              </w:rPr>
              <w:t xml:space="preserve">+49 </w:t>
            </w:r>
            <w:r w:rsidR="00144B46" w:rsidRPr="00B60DF7">
              <w:rPr>
                <w:rFonts w:ascii="Calibri" w:hAnsi="Calibri" w:cs="Calibri"/>
                <w:sz w:val="24"/>
                <w:szCs w:val="24"/>
                <w:lang w:val="en-US"/>
              </w:rPr>
              <w:t>1</w:t>
            </w:r>
            <w:r w:rsidR="004120DF" w:rsidRPr="00B60DF7">
              <w:rPr>
                <w:rFonts w:ascii="Calibri" w:hAnsi="Calibri" w:cs="Calibri"/>
                <w:sz w:val="24"/>
                <w:szCs w:val="24"/>
                <w:lang w:val="en-US"/>
              </w:rPr>
              <w:t>XX</w:t>
            </w:r>
            <w:r w:rsidR="00144B46" w:rsidRPr="00B60DF7">
              <w:rPr>
                <w:rFonts w:ascii="Calibri" w:hAnsi="Calibri" w:cs="Calibri"/>
                <w:sz w:val="24"/>
                <w:szCs w:val="24"/>
                <w:lang w:val="en-US"/>
              </w:rPr>
              <w:t xml:space="preserve"> </w:t>
            </w:r>
            <w:r w:rsidR="004120DF" w:rsidRPr="00B60DF7">
              <w:rPr>
                <w:rFonts w:ascii="Calibri" w:hAnsi="Calibri" w:cs="Calibri"/>
                <w:sz w:val="24"/>
                <w:szCs w:val="24"/>
                <w:lang w:val="en-US"/>
              </w:rPr>
              <w:t>XXX</w:t>
            </w:r>
            <w:r w:rsidR="00144B46" w:rsidRPr="00B60DF7">
              <w:rPr>
                <w:rFonts w:ascii="Calibri" w:hAnsi="Calibri" w:cs="Calibri"/>
                <w:sz w:val="24"/>
                <w:szCs w:val="24"/>
                <w:lang w:val="en-US"/>
              </w:rPr>
              <w:t xml:space="preserve"> </w:t>
            </w:r>
            <w:r w:rsidR="004120DF" w:rsidRPr="00B60DF7">
              <w:rPr>
                <w:rFonts w:ascii="Calibri" w:hAnsi="Calibri" w:cs="Calibri"/>
                <w:sz w:val="24"/>
                <w:szCs w:val="24"/>
                <w:lang w:val="en-US"/>
              </w:rPr>
              <w:t>XX</w:t>
            </w:r>
            <w:r w:rsidR="00144B46" w:rsidRPr="00B60DF7">
              <w:rPr>
                <w:rFonts w:ascii="Calibri" w:hAnsi="Calibri" w:cs="Calibri"/>
                <w:sz w:val="24"/>
                <w:szCs w:val="24"/>
                <w:lang w:val="en-US"/>
              </w:rPr>
              <w:t xml:space="preserve"> </w:t>
            </w:r>
            <w:r w:rsidR="004120DF" w:rsidRPr="00B60DF7">
              <w:rPr>
                <w:rFonts w:ascii="Calibri" w:hAnsi="Calibri" w:cs="Calibri"/>
                <w:sz w:val="24"/>
                <w:szCs w:val="24"/>
                <w:lang w:val="en-US"/>
              </w:rPr>
              <w:t>XX</w:t>
            </w:r>
          </w:p>
          <w:p w14:paraId="0FADB044" w14:textId="16FFAD54" w:rsidR="002E3FF1" w:rsidRPr="00B60DF7" w:rsidRDefault="00955253" w:rsidP="0027342E">
            <w:pPr>
              <w:pStyle w:val="LebenJahr"/>
              <w:tabs>
                <w:tab w:val="clear" w:pos="2268"/>
                <w:tab w:val="clear" w:pos="9072"/>
                <w:tab w:val="left" w:pos="1706"/>
                <w:tab w:val="right" w:pos="8647"/>
              </w:tabs>
              <w:spacing w:after="120"/>
              <w:ind w:left="-138"/>
              <w:jc w:val="left"/>
              <w:rPr>
                <w:rFonts w:ascii="Calibri" w:hAnsi="Calibri" w:cs="Calibri"/>
                <w:bCs/>
                <w:sz w:val="24"/>
                <w:szCs w:val="24"/>
                <w:lang w:val="en-US"/>
              </w:rPr>
            </w:pPr>
            <w:r w:rsidRPr="00B60DF7">
              <w:rPr>
                <w:rFonts w:ascii="Calibri" w:hAnsi="Calibri" w:cs="Calibri"/>
                <w:b/>
                <w:sz w:val="24"/>
                <w:szCs w:val="24"/>
                <w:lang w:val="en-US"/>
              </w:rPr>
              <w:t>E</w:t>
            </w:r>
            <w:r w:rsidR="00B60DF7">
              <w:rPr>
                <w:rFonts w:ascii="Calibri" w:hAnsi="Calibri" w:cs="Calibri"/>
                <w:b/>
                <w:sz w:val="24"/>
                <w:szCs w:val="24"/>
                <w:lang w:val="en-US"/>
              </w:rPr>
              <w:t>m</w:t>
            </w:r>
            <w:r w:rsidRPr="00B60DF7">
              <w:rPr>
                <w:rFonts w:ascii="Calibri" w:hAnsi="Calibri" w:cs="Calibri"/>
                <w:b/>
                <w:sz w:val="24"/>
                <w:szCs w:val="24"/>
                <w:lang w:val="en-US"/>
              </w:rPr>
              <w:t>ail</w:t>
            </w:r>
            <w:r w:rsidR="002E3FF1" w:rsidRPr="00B60DF7">
              <w:rPr>
                <w:rFonts w:ascii="Calibri" w:hAnsi="Calibri" w:cs="Calibri"/>
                <w:b/>
                <w:sz w:val="24"/>
                <w:szCs w:val="24"/>
                <w:lang w:val="en-US"/>
              </w:rPr>
              <w:tab/>
            </w:r>
            <w:r w:rsidR="004120DF" w:rsidRPr="00B60DF7">
              <w:rPr>
                <w:rFonts w:ascii="Calibri" w:hAnsi="Calibri" w:cs="Calibri"/>
                <w:bCs/>
                <w:sz w:val="24"/>
                <w:szCs w:val="24"/>
                <w:lang w:val="en-US"/>
              </w:rPr>
              <w:t>name</w:t>
            </w:r>
            <w:r w:rsidR="0057466E" w:rsidRPr="00B60DF7">
              <w:rPr>
                <w:rFonts w:ascii="Calibri" w:hAnsi="Calibri" w:cs="Calibri"/>
                <w:bCs/>
                <w:sz w:val="24"/>
                <w:szCs w:val="24"/>
                <w:lang w:val="en-US"/>
              </w:rPr>
              <w:t>.</w:t>
            </w:r>
            <w:r w:rsidR="00C63DE3" w:rsidRPr="00B60DF7">
              <w:rPr>
                <w:rFonts w:ascii="Calibri" w:hAnsi="Calibri" w:cs="Calibri"/>
                <w:bCs/>
                <w:sz w:val="24"/>
                <w:szCs w:val="24"/>
                <w:lang w:val="en-US"/>
              </w:rPr>
              <w:t>sur</w:t>
            </w:r>
            <w:r w:rsidR="004120DF" w:rsidRPr="00B60DF7">
              <w:rPr>
                <w:rFonts w:ascii="Calibri" w:hAnsi="Calibri" w:cs="Calibri"/>
                <w:bCs/>
                <w:sz w:val="24"/>
                <w:szCs w:val="24"/>
                <w:lang w:val="en-US"/>
              </w:rPr>
              <w:t>name</w:t>
            </w:r>
            <w:r w:rsidR="0057466E" w:rsidRPr="00B60DF7">
              <w:rPr>
                <w:rFonts w:ascii="Calibri" w:hAnsi="Calibri" w:cs="Calibri"/>
                <w:bCs/>
                <w:sz w:val="24"/>
                <w:szCs w:val="24"/>
                <w:lang w:val="en-US"/>
              </w:rPr>
              <w:t>@grashoff.com</w:t>
            </w:r>
          </w:p>
          <w:p w14:paraId="7ECAADAD" w14:textId="639D56B4" w:rsidR="002E3FF1" w:rsidRPr="00B60DF7" w:rsidRDefault="002E3FF1" w:rsidP="0027342E">
            <w:pPr>
              <w:pStyle w:val="LebenJahr"/>
              <w:tabs>
                <w:tab w:val="clear" w:pos="2268"/>
                <w:tab w:val="clear" w:pos="9072"/>
                <w:tab w:val="left" w:pos="1706"/>
                <w:tab w:val="right" w:pos="8647"/>
              </w:tabs>
              <w:spacing w:after="120"/>
              <w:ind w:left="-138"/>
              <w:jc w:val="left"/>
              <w:rPr>
                <w:rFonts w:ascii="Calibri" w:hAnsi="Calibri" w:cs="Calibri"/>
                <w:b/>
                <w:sz w:val="20"/>
                <w:lang w:val="en-US"/>
              </w:rPr>
            </w:pPr>
            <w:r w:rsidRPr="00B60DF7">
              <w:rPr>
                <w:rFonts w:ascii="Calibri" w:hAnsi="Calibri" w:cs="Calibri"/>
                <w:b/>
                <w:sz w:val="24"/>
                <w:szCs w:val="24"/>
                <w:lang w:val="en-US"/>
              </w:rPr>
              <w:t>Web</w:t>
            </w:r>
            <w:r w:rsidRPr="00B60DF7">
              <w:rPr>
                <w:rFonts w:ascii="Calibri" w:hAnsi="Calibri" w:cs="Calibri"/>
                <w:b/>
                <w:sz w:val="24"/>
                <w:szCs w:val="24"/>
                <w:lang w:val="en-US"/>
              </w:rPr>
              <w:tab/>
            </w:r>
            <w:r w:rsidRPr="00B60DF7">
              <w:rPr>
                <w:rStyle w:val="Hyperlink"/>
                <w:rFonts w:ascii="Calibri" w:hAnsi="Calibri" w:cs="Calibri"/>
                <w:color w:val="auto"/>
                <w:sz w:val="24"/>
                <w:szCs w:val="24"/>
                <w:u w:val="none"/>
                <w:lang w:val="en-US"/>
              </w:rPr>
              <w:t>www.grashoff.com</w:t>
            </w:r>
          </w:p>
          <w:p w14:paraId="4EC10A43" w14:textId="51415E21" w:rsidR="002E3FF1" w:rsidRPr="00B60DF7" w:rsidRDefault="002E3FF1" w:rsidP="0092742D">
            <w:pPr>
              <w:ind w:left="-138"/>
              <w:rPr>
                <w:rFonts w:ascii="Calibri" w:hAnsi="Calibri" w:cs="Calibri"/>
                <w:lang w:val="en-US"/>
              </w:rPr>
            </w:pPr>
          </w:p>
        </w:tc>
      </w:tr>
      <w:tr w:rsidR="008D44C8" w:rsidRPr="00B60DF7" w14:paraId="6E5BA15E" w14:textId="77777777" w:rsidTr="5797A8A4">
        <w:trPr>
          <w:trHeight w:val="20"/>
        </w:trPr>
        <w:tc>
          <w:tcPr>
            <w:tcW w:w="6950" w:type="dxa"/>
            <w:gridSpan w:val="2"/>
            <w:tcMar>
              <w:top w:w="72" w:type="dxa"/>
              <w:left w:w="144" w:type="dxa"/>
              <w:bottom w:w="72" w:type="dxa"/>
              <w:right w:w="144" w:type="dxa"/>
            </w:tcMar>
            <w:vAlign w:val="center"/>
          </w:tcPr>
          <w:p w14:paraId="1DD80489" w14:textId="65954F8C" w:rsidR="008D44C8" w:rsidRPr="00B60DF7" w:rsidRDefault="008D44C8" w:rsidP="0092742D">
            <w:pPr>
              <w:ind w:left="-138"/>
              <w:jc w:val="left"/>
              <w:rPr>
                <w:rFonts w:ascii="Calibri" w:hAnsi="Calibri" w:cs="Calibri"/>
                <w:bCs/>
                <w:sz w:val="2"/>
                <w:lang w:val="en-US"/>
              </w:rPr>
            </w:pPr>
          </w:p>
        </w:tc>
        <w:tc>
          <w:tcPr>
            <w:tcW w:w="2127" w:type="dxa"/>
            <w:tcMar>
              <w:top w:w="72" w:type="dxa"/>
              <w:left w:w="144" w:type="dxa"/>
              <w:bottom w:w="72" w:type="dxa"/>
              <w:right w:w="144" w:type="dxa"/>
            </w:tcMar>
            <w:vAlign w:val="center"/>
          </w:tcPr>
          <w:p w14:paraId="0332ABCD" w14:textId="664A24FF" w:rsidR="008D44C8" w:rsidRPr="00B60DF7" w:rsidRDefault="008D44C8" w:rsidP="0092742D">
            <w:pPr>
              <w:ind w:left="-138"/>
              <w:rPr>
                <w:rFonts w:ascii="Calibri" w:hAnsi="Calibri" w:cs="Calibri"/>
                <w:sz w:val="2"/>
                <w:lang w:val="en-US"/>
              </w:rPr>
            </w:pPr>
          </w:p>
        </w:tc>
        <w:tc>
          <w:tcPr>
            <w:tcW w:w="977" w:type="dxa"/>
            <w:gridSpan w:val="3"/>
            <w:tcMar>
              <w:top w:w="72" w:type="dxa"/>
              <w:left w:w="144" w:type="dxa"/>
              <w:bottom w:w="72" w:type="dxa"/>
              <w:right w:w="144" w:type="dxa"/>
            </w:tcMar>
            <w:vAlign w:val="center"/>
          </w:tcPr>
          <w:p w14:paraId="49F59B82" w14:textId="4CE5DCF1" w:rsidR="008D44C8" w:rsidRPr="00B60DF7" w:rsidRDefault="008D44C8" w:rsidP="0092742D">
            <w:pPr>
              <w:ind w:left="-138"/>
              <w:rPr>
                <w:rFonts w:ascii="Calibri" w:hAnsi="Calibri" w:cs="Calibri"/>
                <w:sz w:val="2"/>
                <w:lang w:val="en-US"/>
              </w:rPr>
            </w:pPr>
          </w:p>
        </w:tc>
      </w:tr>
      <w:tr w:rsidR="007202F3" w:rsidRPr="00B60DF7" w14:paraId="28E67D09" w14:textId="77777777" w:rsidTr="5797A8A4">
        <w:trPr>
          <w:gridAfter w:val="1"/>
          <w:wAfter w:w="273" w:type="dxa"/>
          <w:trHeight w:val="20"/>
        </w:trPr>
        <w:tc>
          <w:tcPr>
            <w:tcW w:w="9781" w:type="dxa"/>
            <w:gridSpan w:val="5"/>
            <w:tcBorders>
              <w:bottom w:val="single" w:sz="4" w:space="0" w:color="E6E6E6"/>
            </w:tcBorders>
            <w:tcMar>
              <w:top w:w="72" w:type="dxa"/>
              <w:left w:w="144" w:type="dxa"/>
              <w:bottom w:w="72" w:type="dxa"/>
              <w:right w:w="144" w:type="dxa"/>
            </w:tcMar>
            <w:vAlign w:val="center"/>
          </w:tcPr>
          <w:p w14:paraId="4805FDCD" w14:textId="1967B847" w:rsidR="007202F3" w:rsidRPr="00B60DF7" w:rsidRDefault="001C2DC5" w:rsidP="00A003CC">
            <w:pPr>
              <w:ind w:left="-138"/>
              <w:rPr>
                <w:rFonts w:ascii="Calibri" w:hAnsi="Calibri" w:cs="Calibri"/>
                <w:sz w:val="2"/>
                <w:lang w:val="en-US"/>
              </w:rPr>
            </w:pPr>
            <w:r w:rsidRPr="00B60DF7">
              <w:rPr>
                <w:rFonts w:ascii="Calibri" w:hAnsi="Calibri" w:cs="Calibri"/>
                <w:b/>
                <w:color w:val="3C5064"/>
                <w:sz w:val="28"/>
                <w:szCs w:val="24"/>
                <w:lang w:val="en-US"/>
              </w:rPr>
              <w:t>Short Profile</w:t>
            </w:r>
          </w:p>
        </w:tc>
      </w:tr>
      <w:tr w:rsidR="00384D6B" w:rsidRPr="00B60DF7" w14:paraId="44AA42F8" w14:textId="77777777" w:rsidTr="5797A8A4">
        <w:trPr>
          <w:gridAfter w:val="1"/>
          <w:wAfter w:w="273" w:type="dxa"/>
          <w:trHeight w:val="748"/>
        </w:trPr>
        <w:tc>
          <w:tcPr>
            <w:tcW w:w="9781" w:type="dxa"/>
            <w:gridSpan w:val="5"/>
            <w:tcBorders>
              <w:top w:val="single" w:sz="4" w:space="0" w:color="E6E6E6"/>
            </w:tcBorders>
            <w:tcMar>
              <w:top w:w="72" w:type="dxa"/>
              <w:left w:w="144" w:type="dxa"/>
              <w:bottom w:w="72" w:type="dxa"/>
              <w:right w:w="144" w:type="dxa"/>
            </w:tcMar>
            <w:vAlign w:val="center"/>
          </w:tcPr>
          <w:p w14:paraId="38039843" w14:textId="15021008" w:rsidR="00BF0B78" w:rsidRPr="00B60DF7" w:rsidRDefault="0000279E" w:rsidP="00254EE6">
            <w:pPr>
              <w:pStyle w:val="LebenJahr"/>
              <w:tabs>
                <w:tab w:val="clear" w:pos="9072"/>
              </w:tabs>
              <w:spacing w:after="120"/>
              <w:ind w:left="1704"/>
              <w:rPr>
                <w:rFonts w:ascii="Calibri" w:hAnsi="Calibri" w:cs="Calibri"/>
                <w:sz w:val="24"/>
                <w:szCs w:val="24"/>
                <w:lang w:val="en-US"/>
              </w:rPr>
            </w:pPr>
            <w:r w:rsidRPr="00B60DF7">
              <w:rPr>
                <w:rFonts w:ascii="Calibri" w:hAnsi="Calibri" w:cs="Calibri"/>
                <w:sz w:val="24"/>
                <w:szCs w:val="24"/>
                <w:lang w:val="en-US"/>
              </w:rPr>
              <w:t>Descriptive Text</w:t>
            </w:r>
            <w:r w:rsidR="00BF0B78" w:rsidRPr="00B60DF7">
              <w:rPr>
                <w:rFonts w:ascii="Calibri" w:hAnsi="Calibri" w:cs="Calibri"/>
                <w:sz w:val="24"/>
                <w:szCs w:val="24"/>
                <w:lang w:val="en-US"/>
              </w:rPr>
              <w:t xml:space="preserve">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54A5DD34" w14:textId="77777777" w:rsidR="00BF0B78" w:rsidRPr="00B60DF7" w:rsidRDefault="00BF0B78" w:rsidP="00254EE6">
            <w:pPr>
              <w:pStyle w:val="LebenJahr"/>
              <w:tabs>
                <w:tab w:val="clear" w:pos="9072"/>
              </w:tabs>
              <w:spacing w:after="120"/>
              <w:ind w:left="1704"/>
              <w:rPr>
                <w:rFonts w:ascii="Calibri" w:hAnsi="Calibri" w:cs="Calibri"/>
                <w:sz w:val="24"/>
                <w:szCs w:val="24"/>
                <w:lang w:val="en-US"/>
              </w:rPr>
            </w:pPr>
            <w:r w:rsidRPr="00B60DF7">
              <w:rPr>
                <w:rFonts w:ascii="Calibri" w:hAnsi="Calibri" w:cs="Calibri"/>
                <w:sz w:val="24"/>
                <w:szCs w:val="24"/>
                <w:lang w:val="en-US"/>
              </w:rPr>
              <w:t xml:space="preserve"> Lorem ipsum dolor sit amet, consetetur sadipscing elitr, sed diam nonumy eirmod tempor invidunt ut labore et dolore magna aliquyam erat, sed diam voluptua. At vero eos et accusam et justo duo dolores et ea rebum.</w:t>
            </w:r>
          </w:p>
          <w:p w14:paraId="3B40EBFE" w14:textId="74E9B394" w:rsidR="00384D6B" w:rsidRPr="00B60DF7" w:rsidRDefault="00BF0B78" w:rsidP="00254EE6">
            <w:pPr>
              <w:pStyle w:val="LebenJahr"/>
              <w:tabs>
                <w:tab w:val="clear" w:pos="9072"/>
              </w:tabs>
              <w:spacing w:after="120"/>
              <w:ind w:left="1704"/>
              <w:rPr>
                <w:rFonts w:ascii="Calibri" w:hAnsi="Calibri" w:cs="Calibri"/>
                <w:sz w:val="24"/>
                <w:szCs w:val="24"/>
                <w:lang w:val="en-US"/>
              </w:rPr>
            </w:pPr>
            <w:r w:rsidRPr="00B60DF7">
              <w:rPr>
                <w:rFonts w:ascii="Calibri" w:hAnsi="Calibri" w:cs="Calibri"/>
                <w:sz w:val="24"/>
                <w:szCs w:val="24"/>
                <w:lang w:val="en-US"/>
              </w:rPr>
              <w:t>Stet clita kasd gubergren, no sea takimata sanctus est Lorem ipsum dolor sit amet.</w:t>
            </w:r>
            <w:r w:rsidR="007717D7" w:rsidRPr="00B60DF7">
              <w:rPr>
                <w:rFonts w:ascii="Calibri" w:hAnsi="Calibri" w:cs="Calibri"/>
                <w:sz w:val="24"/>
                <w:szCs w:val="24"/>
                <w:lang w:val="en-US"/>
              </w:rPr>
              <w:t xml:space="preserve"> Lorem ipsum dolor sit amet, consetetur sadipscing elitr, sed diam nonumy eirmod tempor invidunt ut labore et dolore magna aliquyam erat, sed diam voluptua. At vero eos et accusam et justo duo dolores et ea rebum.</w:t>
            </w:r>
          </w:p>
        </w:tc>
      </w:tr>
      <w:tr w:rsidR="00384D6B" w:rsidRPr="00B60DF7" w14:paraId="5C1FEFD0" w14:textId="77777777" w:rsidTr="5797A8A4">
        <w:trPr>
          <w:trHeight w:val="20"/>
        </w:trPr>
        <w:tc>
          <w:tcPr>
            <w:tcW w:w="6950" w:type="dxa"/>
            <w:gridSpan w:val="2"/>
            <w:tcMar>
              <w:top w:w="72" w:type="dxa"/>
              <w:left w:w="144" w:type="dxa"/>
              <w:bottom w:w="72" w:type="dxa"/>
              <w:right w:w="144" w:type="dxa"/>
            </w:tcMar>
            <w:vAlign w:val="center"/>
          </w:tcPr>
          <w:p w14:paraId="2A709831" w14:textId="77777777" w:rsidR="00384D6B" w:rsidRPr="00B60DF7" w:rsidRDefault="00384D6B" w:rsidP="00384D6B">
            <w:pPr>
              <w:ind w:left="-138"/>
              <w:jc w:val="left"/>
              <w:rPr>
                <w:rFonts w:ascii="Calibri" w:hAnsi="Calibri" w:cs="Calibri"/>
                <w:bCs/>
                <w:sz w:val="2"/>
                <w:lang w:val="en-US"/>
              </w:rPr>
            </w:pPr>
          </w:p>
        </w:tc>
        <w:tc>
          <w:tcPr>
            <w:tcW w:w="2127" w:type="dxa"/>
            <w:tcMar>
              <w:top w:w="72" w:type="dxa"/>
              <w:left w:w="144" w:type="dxa"/>
              <w:bottom w:w="72" w:type="dxa"/>
              <w:right w:w="144" w:type="dxa"/>
            </w:tcMar>
            <w:vAlign w:val="center"/>
          </w:tcPr>
          <w:p w14:paraId="3C8B502A" w14:textId="77777777" w:rsidR="00384D6B" w:rsidRPr="00B60DF7" w:rsidRDefault="00384D6B" w:rsidP="00384D6B">
            <w:pPr>
              <w:ind w:left="-138"/>
              <w:rPr>
                <w:rFonts w:ascii="Calibri" w:hAnsi="Calibri" w:cs="Calibri"/>
                <w:sz w:val="2"/>
                <w:lang w:val="en-US"/>
              </w:rPr>
            </w:pPr>
          </w:p>
        </w:tc>
        <w:tc>
          <w:tcPr>
            <w:tcW w:w="977" w:type="dxa"/>
            <w:gridSpan w:val="3"/>
            <w:tcMar>
              <w:top w:w="72" w:type="dxa"/>
              <w:left w:w="144" w:type="dxa"/>
              <w:bottom w:w="72" w:type="dxa"/>
              <w:right w:w="144" w:type="dxa"/>
            </w:tcMar>
            <w:vAlign w:val="center"/>
          </w:tcPr>
          <w:p w14:paraId="478F3638" w14:textId="77777777" w:rsidR="00384D6B" w:rsidRPr="00B60DF7" w:rsidRDefault="00384D6B" w:rsidP="00384D6B">
            <w:pPr>
              <w:ind w:left="-138"/>
              <w:rPr>
                <w:rFonts w:ascii="Calibri" w:hAnsi="Calibri" w:cs="Calibri"/>
                <w:sz w:val="2"/>
                <w:lang w:val="en-US"/>
              </w:rPr>
            </w:pPr>
          </w:p>
        </w:tc>
      </w:tr>
      <w:tr w:rsidR="009B3F7F" w:rsidRPr="00B60DF7" w14:paraId="3E888021" w14:textId="77777777" w:rsidTr="5797A8A4">
        <w:trPr>
          <w:gridAfter w:val="1"/>
          <w:wAfter w:w="273" w:type="dxa"/>
          <w:trHeight w:val="20"/>
        </w:trPr>
        <w:tc>
          <w:tcPr>
            <w:tcW w:w="9781" w:type="dxa"/>
            <w:gridSpan w:val="5"/>
            <w:tcBorders>
              <w:bottom w:val="single" w:sz="4" w:space="0" w:color="E6E6E6"/>
            </w:tcBorders>
            <w:tcMar>
              <w:top w:w="72" w:type="dxa"/>
              <w:left w:w="144" w:type="dxa"/>
              <w:bottom w:w="72" w:type="dxa"/>
              <w:right w:w="144" w:type="dxa"/>
            </w:tcMar>
            <w:vAlign w:val="center"/>
          </w:tcPr>
          <w:p w14:paraId="503FE6DD" w14:textId="58F8BB1D" w:rsidR="009B3F7F" w:rsidRPr="00B60DF7" w:rsidRDefault="002F73E0" w:rsidP="00384D6B">
            <w:pPr>
              <w:ind w:left="-138"/>
              <w:rPr>
                <w:rFonts w:ascii="Calibri" w:hAnsi="Calibri" w:cs="Calibri"/>
                <w:sz w:val="28"/>
                <w:szCs w:val="24"/>
                <w:lang w:val="en-US"/>
              </w:rPr>
            </w:pPr>
            <w:r w:rsidRPr="00B60DF7">
              <w:rPr>
                <w:rFonts w:ascii="Calibri" w:hAnsi="Calibri" w:cs="Calibri"/>
                <w:b/>
                <w:color w:val="3C5064"/>
                <w:sz w:val="28"/>
                <w:szCs w:val="24"/>
                <w:lang w:val="en-US"/>
              </w:rPr>
              <w:t>Personal Information</w:t>
            </w:r>
          </w:p>
        </w:tc>
      </w:tr>
      <w:tr w:rsidR="00384D6B" w:rsidRPr="00B60DF7" w14:paraId="53C5FA1E" w14:textId="77777777" w:rsidTr="5797A8A4">
        <w:trPr>
          <w:gridAfter w:val="1"/>
          <w:wAfter w:w="273" w:type="dxa"/>
          <w:trHeight w:val="283"/>
        </w:trPr>
        <w:tc>
          <w:tcPr>
            <w:tcW w:w="1985" w:type="dxa"/>
            <w:tcMar>
              <w:top w:w="72" w:type="dxa"/>
              <w:left w:w="144" w:type="dxa"/>
              <w:bottom w:w="72" w:type="dxa"/>
              <w:right w:w="144" w:type="dxa"/>
            </w:tcMar>
          </w:tcPr>
          <w:p w14:paraId="016499F5" w14:textId="49B1D4C4" w:rsidR="00384D6B" w:rsidRPr="00B60DF7" w:rsidRDefault="00384D6B" w:rsidP="00F47D33">
            <w:pPr>
              <w:pStyle w:val="LebenJahr"/>
              <w:tabs>
                <w:tab w:val="clear" w:pos="2268"/>
                <w:tab w:val="clear" w:pos="9072"/>
              </w:tabs>
              <w:spacing w:after="120"/>
              <w:ind w:left="-136" w:right="-707"/>
              <w:jc w:val="left"/>
              <w:rPr>
                <w:rFonts w:ascii="Calibri" w:hAnsi="Calibri" w:cs="Calibri"/>
                <w:b/>
                <w:sz w:val="24"/>
                <w:szCs w:val="24"/>
                <w:lang w:val="en-US"/>
              </w:rPr>
            </w:pPr>
            <w:r w:rsidRPr="00B60DF7">
              <w:rPr>
                <w:rFonts w:ascii="Calibri" w:hAnsi="Calibri" w:cs="Calibri"/>
                <w:b/>
                <w:sz w:val="24"/>
                <w:szCs w:val="24"/>
                <w:lang w:val="en-US"/>
              </w:rPr>
              <w:t>Position</w:t>
            </w:r>
          </w:p>
        </w:tc>
        <w:tc>
          <w:tcPr>
            <w:tcW w:w="7796" w:type="dxa"/>
            <w:gridSpan w:val="4"/>
            <w:vAlign w:val="center"/>
          </w:tcPr>
          <w:p w14:paraId="0B72F24C" w14:textId="077D79A4" w:rsidR="00384D6B" w:rsidRPr="00B60DF7" w:rsidRDefault="00A2411B" w:rsidP="00E054CA">
            <w:pPr>
              <w:pStyle w:val="LebenJahr"/>
              <w:tabs>
                <w:tab w:val="clear" w:pos="2268"/>
                <w:tab w:val="clear" w:pos="9072"/>
              </w:tabs>
              <w:spacing w:after="120"/>
              <w:ind w:left="571" w:hanging="571"/>
              <w:rPr>
                <w:rFonts w:ascii="Calibri" w:hAnsi="Calibri" w:cs="Calibri"/>
                <w:sz w:val="24"/>
                <w:szCs w:val="24"/>
                <w:lang w:val="en-US"/>
              </w:rPr>
            </w:pPr>
            <w:r w:rsidRPr="00B60DF7">
              <w:rPr>
                <w:rFonts w:ascii="Calibri" w:hAnsi="Calibri" w:cs="Calibri"/>
                <w:sz w:val="24"/>
                <w:szCs w:val="24"/>
                <w:lang w:val="en-US"/>
              </w:rPr>
              <w:t xml:space="preserve">Senior </w:t>
            </w:r>
            <w:r w:rsidR="00B60DF7" w:rsidRPr="00B60DF7">
              <w:rPr>
                <w:rFonts w:ascii="Calibri" w:hAnsi="Calibri" w:cs="Calibri"/>
                <w:sz w:val="24"/>
                <w:szCs w:val="24"/>
                <w:lang w:val="en-US"/>
              </w:rPr>
              <w:t>Consultant</w:t>
            </w:r>
            <w:r w:rsidR="00590E5A" w:rsidRPr="00B60DF7">
              <w:rPr>
                <w:rFonts w:ascii="Calibri" w:hAnsi="Calibri" w:cs="Calibri"/>
                <w:sz w:val="24"/>
                <w:szCs w:val="24"/>
                <w:lang w:val="en-US"/>
              </w:rPr>
              <w:t xml:space="preserve"> / Management </w:t>
            </w:r>
            <w:r w:rsidR="00B60DF7" w:rsidRPr="00B60DF7">
              <w:rPr>
                <w:rFonts w:ascii="Calibri" w:hAnsi="Calibri" w:cs="Calibri"/>
                <w:sz w:val="24"/>
                <w:szCs w:val="24"/>
                <w:lang w:val="en-US"/>
              </w:rPr>
              <w:t xml:space="preserve">Consultant </w:t>
            </w:r>
            <w:r w:rsidR="00590E5A" w:rsidRPr="00B60DF7">
              <w:rPr>
                <w:rFonts w:ascii="Calibri" w:hAnsi="Calibri" w:cs="Calibri"/>
                <w:sz w:val="24"/>
                <w:szCs w:val="24"/>
                <w:lang w:val="en-US"/>
              </w:rPr>
              <w:t>/ Partner</w:t>
            </w:r>
            <w:r w:rsidR="00A26FA9" w:rsidRPr="00B60DF7">
              <w:rPr>
                <w:rFonts w:ascii="Calibri" w:hAnsi="Calibri" w:cs="Calibri"/>
                <w:sz w:val="24"/>
                <w:szCs w:val="24"/>
                <w:lang w:val="en-US"/>
              </w:rPr>
              <w:t xml:space="preserve"> etc.</w:t>
            </w:r>
          </w:p>
        </w:tc>
      </w:tr>
      <w:tr w:rsidR="00A2411B" w:rsidRPr="00B60DF7" w14:paraId="02338731" w14:textId="77777777" w:rsidTr="5797A8A4">
        <w:trPr>
          <w:gridAfter w:val="1"/>
          <w:wAfter w:w="273" w:type="dxa"/>
          <w:trHeight w:val="283"/>
        </w:trPr>
        <w:tc>
          <w:tcPr>
            <w:tcW w:w="1985" w:type="dxa"/>
            <w:tcMar>
              <w:top w:w="72" w:type="dxa"/>
              <w:left w:w="144" w:type="dxa"/>
              <w:bottom w:w="72" w:type="dxa"/>
              <w:right w:w="144" w:type="dxa"/>
            </w:tcMar>
          </w:tcPr>
          <w:p w14:paraId="1DE26DD3" w14:textId="70B090AB" w:rsidR="00A2411B" w:rsidRPr="00B60DF7" w:rsidRDefault="00F966AA" w:rsidP="00F47D33">
            <w:pPr>
              <w:pStyle w:val="LebenJahr"/>
              <w:ind w:left="-136"/>
              <w:jc w:val="left"/>
              <w:rPr>
                <w:rFonts w:ascii="Calibri" w:hAnsi="Calibri" w:cs="Calibri"/>
                <w:b/>
                <w:sz w:val="24"/>
                <w:szCs w:val="24"/>
                <w:lang w:val="en-US"/>
              </w:rPr>
            </w:pPr>
            <w:r w:rsidRPr="00B60DF7">
              <w:rPr>
                <w:rFonts w:ascii="Calibri" w:hAnsi="Calibri" w:cs="Calibri"/>
                <w:b/>
                <w:sz w:val="24"/>
                <w:szCs w:val="24"/>
                <w:lang w:val="en-US"/>
              </w:rPr>
              <w:t>Applications</w:t>
            </w:r>
          </w:p>
        </w:tc>
        <w:tc>
          <w:tcPr>
            <w:tcW w:w="7796" w:type="dxa"/>
            <w:gridSpan w:val="4"/>
            <w:vAlign w:val="center"/>
          </w:tcPr>
          <w:p w14:paraId="3FAB3F1E" w14:textId="2E1D1986" w:rsidR="00E75C53" w:rsidRPr="00B60DF7" w:rsidRDefault="00E75C53" w:rsidP="00E75C53">
            <w:pPr>
              <w:pStyle w:val="LebenJahr"/>
              <w:numPr>
                <w:ilvl w:val="0"/>
                <w:numId w:val="38"/>
              </w:numPr>
              <w:spacing w:after="60"/>
              <w:ind w:left="295" w:hanging="227"/>
              <w:rPr>
                <w:rFonts w:ascii="Calibri" w:hAnsi="Calibri" w:cs="Calibri"/>
                <w:sz w:val="24"/>
                <w:szCs w:val="24"/>
                <w:lang w:val="en-US"/>
              </w:rPr>
            </w:pPr>
            <w:r w:rsidRPr="00B60DF7">
              <w:rPr>
                <w:rFonts w:ascii="Calibri" w:hAnsi="Calibri" w:cs="Calibri"/>
                <w:sz w:val="24"/>
                <w:szCs w:val="24"/>
                <w:lang w:val="en-US"/>
              </w:rPr>
              <w:t>Proje</w:t>
            </w:r>
            <w:r w:rsidR="00B60DF7" w:rsidRPr="00B60DF7">
              <w:rPr>
                <w:rFonts w:ascii="Calibri" w:hAnsi="Calibri" w:cs="Calibri"/>
                <w:sz w:val="24"/>
                <w:szCs w:val="24"/>
                <w:lang w:val="en-US"/>
              </w:rPr>
              <w:t>c</w:t>
            </w:r>
            <w:r w:rsidRPr="00B60DF7">
              <w:rPr>
                <w:rFonts w:ascii="Calibri" w:hAnsi="Calibri" w:cs="Calibri"/>
                <w:sz w:val="24"/>
                <w:szCs w:val="24"/>
                <w:lang w:val="en-US"/>
              </w:rPr>
              <w:t>t</w:t>
            </w:r>
            <w:r w:rsidR="00B60DF7" w:rsidRPr="00B60DF7">
              <w:rPr>
                <w:rFonts w:ascii="Calibri" w:hAnsi="Calibri" w:cs="Calibri"/>
                <w:sz w:val="24"/>
                <w:szCs w:val="24"/>
                <w:lang w:val="en-US"/>
              </w:rPr>
              <w:t xml:space="preserve"> M</w:t>
            </w:r>
            <w:r w:rsidRPr="00B60DF7">
              <w:rPr>
                <w:rFonts w:ascii="Calibri" w:hAnsi="Calibri" w:cs="Calibri"/>
                <w:sz w:val="24"/>
                <w:szCs w:val="24"/>
                <w:lang w:val="en-US"/>
              </w:rPr>
              <w:t xml:space="preserve">anagement </w:t>
            </w:r>
          </w:p>
          <w:p w14:paraId="27A132E6" w14:textId="33F87AF5" w:rsidR="00E75C53" w:rsidRPr="00B60DF7" w:rsidRDefault="00E75C53" w:rsidP="00E75C53">
            <w:pPr>
              <w:pStyle w:val="LebenJahr"/>
              <w:numPr>
                <w:ilvl w:val="0"/>
                <w:numId w:val="38"/>
              </w:numPr>
              <w:spacing w:after="60"/>
              <w:ind w:left="295" w:hanging="227"/>
              <w:rPr>
                <w:rFonts w:ascii="Calibri" w:hAnsi="Calibri" w:cs="Calibri"/>
                <w:sz w:val="24"/>
                <w:szCs w:val="24"/>
                <w:lang w:val="en-US"/>
              </w:rPr>
            </w:pPr>
            <w:r w:rsidRPr="00B60DF7">
              <w:rPr>
                <w:rFonts w:ascii="Calibri" w:hAnsi="Calibri" w:cs="Calibri"/>
                <w:sz w:val="24"/>
                <w:szCs w:val="24"/>
                <w:lang w:val="en-US"/>
              </w:rPr>
              <w:t>Pro</w:t>
            </w:r>
            <w:r w:rsidR="00B60DF7" w:rsidRPr="00B60DF7">
              <w:rPr>
                <w:rFonts w:ascii="Calibri" w:hAnsi="Calibri" w:cs="Calibri"/>
                <w:sz w:val="24"/>
                <w:szCs w:val="24"/>
                <w:lang w:val="en-US"/>
              </w:rPr>
              <w:t>c</w:t>
            </w:r>
            <w:r w:rsidRPr="00B60DF7">
              <w:rPr>
                <w:rFonts w:ascii="Calibri" w:hAnsi="Calibri" w:cs="Calibri"/>
                <w:sz w:val="24"/>
                <w:szCs w:val="24"/>
                <w:lang w:val="en-US"/>
              </w:rPr>
              <w:t>ess</w:t>
            </w:r>
            <w:r w:rsidR="00B60DF7" w:rsidRPr="00B60DF7">
              <w:rPr>
                <w:rFonts w:ascii="Calibri" w:hAnsi="Calibri" w:cs="Calibri"/>
                <w:sz w:val="24"/>
                <w:szCs w:val="24"/>
                <w:lang w:val="en-US"/>
              </w:rPr>
              <w:t xml:space="preserve"> I</w:t>
            </w:r>
            <w:r w:rsidRPr="00B60DF7">
              <w:rPr>
                <w:rFonts w:ascii="Calibri" w:hAnsi="Calibri" w:cs="Calibri"/>
                <w:sz w:val="24"/>
                <w:szCs w:val="24"/>
                <w:lang w:val="en-US"/>
              </w:rPr>
              <w:t>ntegration</w:t>
            </w:r>
          </w:p>
          <w:p w14:paraId="129BE882" w14:textId="2580FA35" w:rsidR="00980F1D" w:rsidRPr="00B60DF7" w:rsidRDefault="00980F1D" w:rsidP="00E75C53">
            <w:pPr>
              <w:pStyle w:val="LebenJahr"/>
              <w:numPr>
                <w:ilvl w:val="0"/>
                <w:numId w:val="38"/>
              </w:numPr>
              <w:spacing w:after="60"/>
              <w:ind w:left="295" w:hanging="227"/>
              <w:rPr>
                <w:rFonts w:ascii="Calibri" w:hAnsi="Calibri" w:cs="Calibri"/>
                <w:sz w:val="24"/>
                <w:szCs w:val="24"/>
                <w:lang w:val="en-US"/>
              </w:rPr>
            </w:pPr>
            <w:r w:rsidRPr="00B60DF7">
              <w:rPr>
                <w:rFonts w:ascii="Calibri" w:hAnsi="Calibri" w:cs="Calibri"/>
                <w:sz w:val="24"/>
                <w:szCs w:val="24"/>
                <w:lang w:val="en-US"/>
              </w:rPr>
              <w:t>Etc.</w:t>
            </w:r>
          </w:p>
        </w:tc>
      </w:tr>
      <w:tr w:rsidR="00A2411B" w:rsidRPr="00B60DF7" w14:paraId="0AD78580" w14:textId="77777777" w:rsidTr="5797A8A4">
        <w:trPr>
          <w:gridAfter w:val="2"/>
          <w:wAfter w:w="415" w:type="dxa"/>
          <w:trHeight w:val="283"/>
        </w:trPr>
        <w:tc>
          <w:tcPr>
            <w:tcW w:w="1985" w:type="dxa"/>
            <w:tcMar>
              <w:top w:w="72" w:type="dxa"/>
              <w:left w:w="144" w:type="dxa"/>
              <w:bottom w:w="72" w:type="dxa"/>
              <w:right w:w="144" w:type="dxa"/>
            </w:tcMar>
          </w:tcPr>
          <w:p w14:paraId="31DC30BB" w14:textId="7A7B08FC" w:rsidR="00A2411B" w:rsidRPr="00B60DF7" w:rsidRDefault="0089442C" w:rsidP="00F47D33">
            <w:pPr>
              <w:pStyle w:val="LebenJahr"/>
              <w:ind w:left="-136"/>
              <w:jc w:val="left"/>
              <w:rPr>
                <w:rFonts w:ascii="Calibri" w:hAnsi="Calibri" w:cs="Calibri"/>
                <w:b/>
                <w:sz w:val="24"/>
                <w:szCs w:val="24"/>
                <w:lang w:val="en-US"/>
              </w:rPr>
            </w:pPr>
            <w:r w:rsidRPr="00B60DF7">
              <w:rPr>
                <w:rFonts w:ascii="Calibri" w:hAnsi="Calibri" w:cs="Calibri"/>
                <w:b/>
                <w:sz w:val="24"/>
                <w:szCs w:val="24"/>
                <w:lang w:val="en-US"/>
              </w:rPr>
              <w:t>Language Skills</w:t>
            </w:r>
          </w:p>
        </w:tc>
        <w:tc>
          <w:tcPr>
            <w:tcW w:w="7654" w:type="dxa"/>
            <w:gridSpan w:val="3"/>
            <w:vAlign w:val="center"/>
          </w:tcPr>
          <w:p w14:paraId="2AE8C035" w14:textId="141F5A28" w:rsidR="00A2411B" w:rsidRPr="00B60DF7" w:rsidRDefault="00A2411B" w:rsidP="00543AD4">
            <w:pPr>
              <w:pStyle w:val="LebenJahr"/>
              <w:numPr>
                <w:ilvl w:val="0"/>
                <w:numId w:val="38"/>
              </w:numPr>
              <w:spacing w:after="60"/>
              <w:ind w:left="295" w:hanging="227"/>
              <w:rPr>
                <w:rFonts w:ascii="Calibri" w:hAnsi="Calibri" w:cs="Calibri"/>
                <w:sz w:val="24"/>
                <w:szCs w:val="24"/>
                <w:lang w:val="en-US"/>
              </w:rPr>
            </w:pPr>
            <w:r w:rsidRPr="00B60DF7">
              <w:rPr>
                <w:rFonts w:ascii="Calibri" w:hAnsi="Calibri" w:cs="Calibri"/>
                <w:sz w:val="24"/>
                <w:szCs w:val="24"/>
                <w:lang w:val="en-US"/>
              </w:rPr>
              <w:t>Deutsch (</w:t>
            </w:r>
            <w:r w:rsidR="001A741D" w:rsidRPr="001A741D">
              <w:rPr>
                <w:rFonts w:ascii="Calibri" w:hAnsi="Calibri" w:cs="Calibri"/>
                <w:sz w:val="24"/>
                <w:szCs w:val="24"/>
                <w:lang w:val="en-US"/>
              </w:rPr>
              <w:t>mother tongue</w:t>
            </w:r>
            <w:r w:rsidRPr="00B60DF7">
              <w:rPr>
                <w:rFonts w:ascii="Calibri" w:hAnsi="Calibri" w:cs="Calibri"/>
                <w:sz w:val="24"/>
                <w:szCs w:val="24"/>
                <w:lang w:val="en-US"/>
              </w:rPr>
              <w:t>)</w:t>
            </w:r>
          </w:p>
          <w:p w14:paraId="367A0BB4" w14:textId="5D1DD31A" w:rsidR="00A2411B" w:rsidRPr="00B60DF7" w:rsidRDefault="00B60DF7" w:rsidP="00543AD4">
            <w:pPr>
              <w:pStyle w:val="LebenJahr"/>
              <w:numPr>
                <w:ilvl w:val="0"/>
                <w:numId w:val="38"/>
              </w:numPr>
              <w:spacing w:after="60"/>
              <w:ind w:left="295" w:hanging="227"/>
              <w:rPr>
                <w:rFonts w:ascii="Calibri" w:hAnsi="Calibri" w:cs="Calibri"/>
                <w:sz w:val="24"/>
                <w:szCs w:val="24"/>
                <w:lang w:val="en-US"/>
              </w:rPr>
            </w:pPr>
            <w:r w:rsidRPr="00B60DF7">
              <w:rPr>
                <w:rFonts w:ascii="Calibri" w:hAnsi="Calibri" w:cs="Calibri"/>
                <w:sz w:val="24"/>
                <w:szCs w:val="24"/>
                <w:lang w:val="en-US"/>
              </w:rPr>
              <w:t>English</w:t>
            </w:r>
            <w:r w:rsidR="00A2411B" w:rsidRPr="00B60DF7">
              <w:rPr>
                <w:rFonts w:ascii="Calibri" w:hAnsi="Calibri" w:cs="Calibri"/>
                <w:sz w:val="24"/>
                <w:szCs w:val="24"/>
                <w:lang w:val="en-US"/>
              </w:rPr>
              <w:t xml:space="preserve"> (</w:t>
            </w:r>
            <w:r w:rsidR="00105720" w:rsidRPr="00105720">
              <w:rPr>
                <w:rFonts w:ascii="Calibri" w:hAnsi="Calibri" w:cs="Calibri"/>
                <w:sz w:val="24"/>
                <w:szCs w:val="24"/>
                <w:lang w:val="en-US"/>
              </w:rPr>
              <w:t>fluent</w:t>
            </w:r>
            <w:r w:rsidR="00A2411B" w:rsidRPr="00B60DF7">
              <w:rPr>
                <w:rFonts w:ascii="Calibri" w:hAnsi="Calibri" w:cs="Calibri"/>
                <w:sz w:val="24"/>
                <w:szCs w:val="24"/>
                <w:lang w:val="en-US"/>
              </w:rPr>
              <w:t>)</w:t>
            </w:r>
          </w:p>
          <w:p w14:paraId="67463120" w14:textId="534C7744" w:rsidR="00980F1D" w:rsidRPr="00B60DF7" w:rsidRDefault="00980F1D" w:rsidP="00543AD4">
            <w:pPr>
              <w:pStyle w:val="LebenJahr"/>
              <w:numPr>
                <w:ilvl w:val="0"/>
                <w:numId w:val="38"/>
              </w:numPr>
              <w:spacing w:after="60"/>
              <w:ind w:left="295" w:hanging="227"/>
              <w:rPr>
                <w:rFonts w:ascii="Calibri" w:hAnsi="Calibri" w:cs="Calibri"/>
                <w:sz w:val="24"/>
                <w:szCs w:val="24"/>
                <w:lang w:val="en-US"/>
              </w:rPr>
            </w:pPr>
            <w:r w:rsidRPr="00B60DF7">
              <w:rPr>
                <w:rFonts w:ascii="Calibri" w:hAnsi="Calibri" w:cs="Calibri"/>
                <w:sz w:val="24"/>
                <w:szCs w:val="24"/>
                <w:lang w:val="en-US"/>
              </w:rPr>
              <w:t>Etc.</w:t>
            </w:r>
          </w:p>
        </w:tc>
      </w:tr>
      <w:tr w:rsidR="00A2411B" w:rsidRPr="00B60DF7" w14:paraId="22F98E7F" w14:textId="77777777" w:rsidTr="5797A8A4">
        <w:trPr>
          <w:gridAfter w:val="2"/>
          <w:wAfter w:w="415" w:type="dxa"/>
          <w:trHeight w:val="283"/>
        </w:trPr>
        <w:tc>
          <w:tcPr>
            <w:tcW w:w="1985" w:type="dxa"/>
            <w:tcMar>
              <w:top w:w="72" w:type="dxa"/>
              <w:left w:w="144" w:type="dxa"/>
              <w:bottom w:w="72" w:type="dxa"/>
              <w:right w:w="144" w:type="dxa"/>
            </w:tcMar>
          </w:tcPr>
          <w:p w14:paraId="046AAABB" w14:textId="469791AF" w:rsidR="00A2411B" w:rsidRPr="00B60DF7" w:rsidRDefault="00A2411B" w:rsidP="00F47D33">
            <w:pPr>
              <w:pStyle w:val="LebenJahr"/>
              <w:ind w:left="-136"/>
              <w:jc w:val="left"/>
              <w:rPr>
                <w:rFonts w:ascii="Calibri" w:hAnsi="Calibri" w:cs="Calibri"/>
                <w:b/>
                <w:sz w:val="24"/>
                <w:szCs w:val="24"/>
                <w:lang w:val="en-US"/>
              </w:rPr>
            </w:pPr>
            <w:r w:rsidRPr="00B60DF7">
              <w:rPr>
                <w:rFonts w:ascii="Calibri" w:hAnsi="Calibri" w:cs="Calibri"/>
                <w:b/>
                <w:sz w:val="24"/>
                <w:szCs w:val="24"/>
                <w:lang w:val="en-US"/>
              </w:rPr>
              <w:t>Qualifi</w:t>
            </w:r>
            <w:r w:rsidR="00B60DF7" w:rsidRPr="00B60DF7">
              <w:rPr>
                <w:rFonts w:ascii="Calibri" w:hAnsi="Calibri" w:cs="Calibri"/>
                <w:b/>
                <w:sz w:val="24"/>
                <w:szCs w:val="24"/>
                <w:lang w:val="en-US"/>
              </w:rPr>
              <w:t>c</w:t>
            </w:r>
            <w:r w:rsidRPr="00B60DF7">
              <w:rPr>
                <w:rFonts w:ascii="Calibri" w:hAnsi="Calibri" w:cs="Calibri"/>
                <w:b/>
                <w:sz w:val="24"/>
                <w:szCs w:val="24"/>
                <w:lang w:val="en-US"/>
              </w:rPr>
              <w:t>ation</w:t>
            </w:r>
            <w:r w:rsidR="00B60DF7" w:rsidRPr="00B60DF7">
              <w:rPr>
                <w:rFonts w:ascii="Calibri" w:hAnsi="Calibri" w:cs="Calibri"/>
                <w:b/>
                <w:sz w:val="24"/>
                <w:szCs w:val="24"/>
                <w:lang w:val="en-US"/>
              </w:rPr>
              <w:t>s</w:t>
            </w:r>
          </w:p>
        </w:tc>
        <w:tc>
          <w:tcPr>
            <w:tcW w:w="7654" w:type="dxa"/>
            <w:gridSpan w:val="3"/>
            <w:vAlign w:val="center"/>
          </w:tcPr>
          <w:p w14:paraId="4D0ACA87" w14:textId="33B30E96" w:rsidR="00ED4BDA" w:rsidRPr="00B60DF7" w:rsidRDefault="00980F1D" w:rsidP="00ED4BDA">
            <w:pPr>
              <w:pStyle w:val="LebenJahr"/>
              <w:numPr>
                <w:ilvl w:val="0"/>
                <w:numId w:val="38"/>
              </w:numPr>
              <w:spacing w:after="60"/>
              <w:ind w:left="295" w:hanging="227"/>
              <w:rPr>
                <w:rFonts w:ascii="Calibri" w:hAnsi="Calibri" w:cs="Calibri"/>
                <w:sz w:val="24"/>
                <w:szCs w:val="24"/>
                <w:lang w:val="en-US"/>
              </w:rPr>
            </w:pPr>
            <w:r w:rsidRPr="00B60DF7">
              <w:rPr>
                <w:rFonts w:ascii="Calibri" w:hAnsi="Calibri" w:cs="Calibri"/>
                <w:sz w:val="24"/>
                <w:szCs w:val="24"/>
                <w:lang w:val="en-US"/>
              </w:rPr>
              <w:t>Master</w:t>
            </w:r>
            <w:r w:rsidR="00105720">
              <w:rPr>
                <w:rFonts w:ascii="Calibri" w:hAnsi="Calibri" w:cs="Calibri"/>
                <w:sz w:val="24"/>
                <w:szCs w:val="24"/>
                <w:lang w:val="en-US"/>
              </w:rPr>
              <w:t xml:space="preserve"> </w:t>
            </w:r>
          </w:p>
          <w:p w14:paraId="320877A2" w14:textId="55AEF327" w:rsidR="00ED4BDA" w:rsidRPr="00B60DF7" w:rsidRDefault="00980F1D" w:rsidP="00ED4BDA">
            <w:pPr>
              <w:pStyle w:val="LebenJahr"/>
              <w:numPr>
                <w:ilvl w:val="0"/>
                <w:numId w:val="38"/>
              </w:numPr>
              <w:spacing w:after="60"/>
              <w:ind w:left="295" w:hanging="227"/>
              <w:rPr>
                <w:rFonts w:ascii="Calibri" w:hAnsi="Calibri" w:cs="Calibri"/>
                <w:sz w:val="24"/>
                <w:szCs w:val="24"/>
                <w:lang w:val="en-US"/>
              </w:rPr>
            </w:pPr>
            <w:r w:rsidRPr="00B60DF7">
              <w:rPr>
                <w:rFonts w:ascii="Calibri" w:hAnsi="Calibri" w:cs="Calibri"/>
                <w:sz w:val="24"/>
                <w:szCs w:val="24"/>
                <w:lang w:val="en-US"/>
              </w:rPr>
              <w:t>Bachelor</w:t>
            </w:r>
            <w:r w:rsidR="00105720">
              <w:rPr>
                <w:rFonts w:ascii="Calibri" w:hAnsi="Calibri" w:cs="Calibri"/>
                <w:sz w:val="24"/>
                <w:szCs w:val="24"/>
                <w:lang w:val="en-US"/>
              </w:rPr>
              <w:t xml:space="preserve"> </w:t>
            </w:r>
          </w:p>
          <w:p w14:paraId="6F0296FC" w14:textId="2EED1A37" w:rsidR="001154B9" w:rsidRPr="00B60DF7" w:rsidRDefault="001154B9" w:rsidP="00ED4BDA">
            <w:pPr>
              <w:pStyle w:val="LebenJahr"/>
              <w:numPr>
                <w:ilvl w:val="0"/>
                <w:numId w:val="38"/>
              </w:numPr>
              <w:spacing w:after="60"/>
              <w:ind w:left="295" w:hanging="227"/>
              <w:rPr>
                <w:rFonts w:ascii="Calibri" w:hAnsi="Calibri" w:cs="Calibri"/>
                <w:sz w:val="24"/>
                <w:szCs w:val="24"/>
                <w:lang w:val="en-US"/>
              </w:rPr>
            </w:pPr>
            <w:r w:rsidRPr="00B60DF7">
              <w:rPr>
                <w:rFonts w:ascii="Calibri" w:hAnsi="Calibri" w:cs="Calibri"/>
                <w:sz w:val="24"/>
                <w:szCs w:val="24"/>
                <w:lang w:val="en-US"/>
              </w:rPr>
              <w:t>Diplom</w:t>
            </w:r>
            <w:r w:rsidR="007F7559">
              <w:rPr>
                <w:rFonts w:ascii="Calibri" w:hAnsi="Calibri" w:cs="Calibri"/>
                <w:sz w:val="24"/>
                <w:szCs w:val="24"/>
                <w:lang w:val="en-US"/>
              </w:rPr>
              <w:t>a</w:t>
            </w:r>
          </w:p>
          <w:p w14:paraId="09E24C7C" w14:textId="7BB020F4" w:rsidR="00ED4BDA" w:rsidRPr="00B60DF7" w:rsidRDefault="007F7559" w:rsidP="5797A8A4">
            <w:pPr>
              <w:pStyle w:val="LebenJahr"/>
              <w:numPr>
                <w:ilvl w:val="0"/>
                <w:numId w:val="38"/>
              </w:numPr>
              <w:spacing w:after="60"/>
              <w:ind w:left="295" w:hanging="227"/>
              <w:rPr>
                <w:rFonts w:ascii="Calibri" w:hAnsi="Calibri" w:cs="Calibri"/>
                <w:sz w:val="24"/>
                <w:szCs w:val="24"/>
                <w:lang w:val="en-US"/>
              </w:rPr>
            </w:pPr>
            <w:r>
              <w:rPr>
                <w:rFonts w:ascii="Calibri" w:hAnsi="Calibri" w:cs="Calibri"/>
                <w:sz w:val="24"/>
                <w:szCs w:val="24"/>
                <w:lang w:val="en-US"/>
              </w:rPr>
              <w:t>Certifications</w:t>
            </w:r>
          </w:p>
          <w:p w14:paraId="17012BC9" w14:textId="3F512126" w:rsidR="00A2411B" w:rsidRPr="00B60DF7" w:rsidRDefault="001154B9" w:rsidP="00ED4BDA">
            <w:pPr>
              <w:pStyle w:val="LebenJahr"/>
              <w:numPr>
                <w:ilvl w:val="0"/>
                <w:numId w:val="38"/>
              </w:numPr>
              <w:spacing w:after="60"/>
              <w:ind w:left="295" w:hanging="227"/>
              <w:rPr>
                <w:rFonts w:ascii="Calibri" w:hAnsi="Calibri" w:cs="Calibri"/>
                <w:sz w:val="24"/>
                <w:szCs w:val="24"/>
                <w:lang w:val="en-US"/>
              </w:rPr>
            </w:pPr>
            <w:r w:rsidRPr="00B60DF7">
              <w:rPr>
                <w:rFonts w:ascii="Calibri" w:hAnsi="Calibri" w:cs="Calibri"/>
                <w:sz w:val="24"/>
                <w:szCs w:val="24"/>
                <w:lang w:val="en-US"/>
              </w:rPr>
              <w:t>Etc.</w:t>
            </w:r>
          </w:p>
        </w:tc>
      </w:tr>
    </w:tbl>
    <w:p w14:paraId="2536984E" w14:textId="31635B53" w:rsidR="00F30814" w:rsidRPr="00B60DF7" w:rsidRDefault="00F30814">
      <w:pPr>
        <w:rPr>
          <w:lang w:val="en-US"/>
        </w:rPr>
      </w:pPr>
      <w:r w:rsidRPr="00B60DF7">
        <w:rPr>
          <w:lang w:val="en-US"/>
        </w:rPr>
        <w:br w:type="page"/>
      </w:r>
    </w:p>
    <w:tbl>
      <w:tblPr>
        <w:tblW w:w="9781" w:type="dxa"/>
        <w:tblInd w:w="284" w:type="dxa"/>
        <w:tblBorders>
          <w:bottom w:val="single" w:sz="4" w:space="0" w:color="auto"/>
        </w:tblBorders>
        <w:tblCellMar>
          <w:left w:w="0" w:type="dxa"/>
          <w:right w:w="0" w:type="dxa"/>
        </w:tblCellMar>
        <w:tblLook w:val="0420" w:firstRow="1" w:lastRow="0" w:firstColumn="0" w:lastColumn="0" w:noHBand="0" w:noVBand="1"/>
      </w:tblPr>
      <w:tblGrid>
        <w:gridCol w:w="9781"/>
      </w:tblGrid>
      <w:tr w:rsidR="00384D6B" w:rsidRPr="00B60DF7" w14:paraId="1F484DCF" w14:textId="77777777" w:rsidTr="00CB6C2A">
        <w:trPr>
          <w:trHeight w:val="20"/>
        </w:trPr>
        <w:tc>
          <w:tcPr>
            <w:tcW w:w="9781" w:type="dxa"/>
            <w:tcBorders>
              <w:bottom w:val="single" w:sz="4" w:space="0" w:color="E6E6E6"/>
            </w:tcBorders>
            <w:tcMar>
              <w:top w:w="72" w:type="dxa"/>
              <w:left w:w="144" w:type="dxa"/>
              <w:bottom w:w="72" w:type="dxa"/>
              <w:right w:w="144" w:type="dxa"/>
            </w:tcMar>
            <w:vAlign w:val="center"/>
          </w:tcPr>
          <w:p w14:paraId="69528F17" w14:textId="61D6C847" w:rsidR="00384D6B" w:rsidRPr="00B60DF7" w:rsidRDefault="00E41ABD" w:rsidP="00384D6B">
            <w:pPr>
              <w:ind w:left="-148"/>
              <w:rPr>
                <w:rFonts w:ascii="Calibri" w:hAnsi="Calibri" w:cs="Calibri"/>
                <w:sz w:val="2"/>
                <w:lang w:val="en-US"/>
              </w:rPr>
            </w:pPr>
            <w:r w:rsidRPr="00E41ABD">
              <w:rPr>
                <w:rFonts w:ascii="Calibri" w:hAnsi="Calibri" w:cs="Calibri"/>
                <w:b/>
                <w:color w:val="3C5064"/>
                <w:sz w:val="28"/>
                <w:szCs w:val="24"/>
                <w:lang w:val="en-US"/>
              </w:rPr>
              <w:lastRenderedPageBreak/>
              <w:t>Project History</w:t>
            </w:r>
          </w:p>
        </w:tc>
      </w:tr>
    </w:tbl>
    <w:p w14:paraId="2F94DD35" w14:textId="2EB95EDA" w:rsidR="001579BA" w:rsidRPr="00B60DF7" w:rsidRDefault="001579BA" w:rsidP="001579BA">
      <w:pPr>
        <w:spacing w:after="0"/>
        <w:rPr>
          <w:sz w:val="2"/>
          <w:szCs w:val="2"/>
          <w:lang w:val="en-US"/>
        </w:rPr>
      </w:pPr>
    </w:p>
    <w:p w14:paraId="2DB6ACD1" w14:textId="12E019C7" w:rsidR="003F2A58" w:rsidRPr="00B60DF7" w:rsidRDefault="003F2A58" w:rsidP="006F2EF0">
      <w:pPr>
        <w:spacing w:after="0"/>
        <w:rPr>
          <w:sz w:val="2"/>
          <w:szCs w:val="2"/>
          <w:lang w:val="en-US"/>
        </w:rPr>
      </w:pPr>
    </w:p>
    <w:tbl>
      <w:tblPr>
        <w:tblW w:w="9781" w:type="dxa"/>
        <w:tblInd w:w="284" w:type="dxa"/>
        <w:tblCellMar>
          <w:left w:w="0" w:type="dxa"/>
          <w:right w:w="0" w:type="dxa"/>
        </w:tblCellMar>
        <w:tblLook w:val="0420" w:firstRow="1" w:lastRow="0" w:firstColumn="0" w:lastColumn="0" w:noHBand="0" w:noVBand="1"/>
      </w:tblPr>
      <w:tblGrid>
        <w:gridCol w:w="1833"/>
        <w:gridCol w:w="7948"/>
      </w:tblGrid>
      <w:tr w:rsidR="00DF485C" w:rsidRPr="00B60DF7" w14:paraId="7246319F" w14:textId="77777777" w:rsidTr="00665372">
        <w:trPr>
          <w:trHeight w:val="283"/>
        </w:trPr>
        <w:tc>
          <w:tcPr>
            <w:tcW w:w="1833" w:type="dxa"/>
            <w:tcBorders>
              <w:right w:val="single" w:sz="4" w:space="0" w:color="FFFFFF" w:themeColor="background1"/>
            </w:tcBorders>
            <w:shd w:val="clear" w:color="auto" w:fill="DCE6E6"/>
            <w:tcMar>
              <w:top w:w="72" w:type="dxa"/>
              <w:left w:w="144" w:type="dxa"/>
              <w:bottom w:w="72" w:type="dxa"/>
              <w:right w:w="144" w:type="dxa"/>
            </w:tcMar>
          </w:tcPr>
          <w:p w14:paraId="6ED1B8DD" w14:textId="48085579" w:rsidR="00DF485C" w:rsidRPr="00B60DF7" w:rsidRDefault="00217514" w:rsidP="00665372">
            <w:pPr>
              <w:pStyle w:val="LebenJahr"/>
              <w:ind w:left="-50" w:firstLine="17"/>
              <w:jc w:val="left"/>
              <w:rPr>
                <w:rFonts w:ascii="Calibri" w:hAnsi="Calibri" w:cs="Calibri"/>
                <w:b/>
                <w:bCs/>
                <w:sz w:val="24"/>
                <w:szCs w:val="24"/>
                <w:lang w:val="en-US"/>
              </w:rPr>
            </w:pPr>
            <w:r>
              <w:rPr>
                <w:rFonts w:ascii="Calibri" w:hAnsi="Calibri" w:cs="Calibri"/>
                <w:b/>
                <w:sz w:val="24"/>
                <w:szCs w:val="24"/>
                <w:lang w:val="en-US"/>
              </w:rPr>
              <w:t>Since</w:t>
            </w:r>
            <w:r w:rsidR="00A2411B" w:rsidRPr="00B60DF7">
              <w:rPr>
                <w:rFonts w:ascii="Calibri" w:hAnsi="Calibri" w:cs="Calibri"/>
                <w:b/>
                <w:sz w:val="24"/>
                <w:szCs w:val="24"/>
                <w:lang w:val="en-US"/>
              </w:rPr>
              <w:t xml:space="preserve"> 20</w:t>
            </w:r>
            <w:r w:rsidR="001154B9" w:rsidRPr="00B60DF7">
              <w:rPr>
                <w:rFonts w:ascii="Calibri" w:hAnsi="Calibri" w:cs="Calibri"/>
                <w:b/>
                <w:sz w:val="24"/>
                <w:szCs w:val="24"/>
                <w:lang w:val="en-US"/>
              </w:rPr>
              <w:t>XX</w:t>
            </w:r>
          </w:p>
        </w:tc>
        <w:tc>
          <w:tcPr>
            <w:tcW w:w="7948" w:type="dxa"/>
            <w:tcBorders>
              <w:left w:val="single" w:sz="4" w:space="0" w:color="FFFFFF" w:themeColor="background1"/>
            </w:tcBorders>
            <w:shd w:val="clear" w:color="auto" w:fill="DCE6E6"/>
            <w:vAlign w:val="center"/>
          </w:tcPr>
          <w:p w14:paraId="7EADF2BD" w14:textId="0AC173A6" w:rsidR="00DF485C" w:rsidRPr="00B60DF7" w:rsidRDefault="005666FC" w:rsidP="00141F39">
            <w:pPr>
              <w:pStyle w:val="LebenJahr"/>
              <w:ind w:left="9"/>
              <w:jc w:val="left"/>
              <w:rPr>
                <w:rFonts w:ascii="Calibri" w:hAnsi="Calibri" w:cs="Calibri"/>
                <w:b/>
                <w:bCs/>
                <w:sz w:val="24"/>
                <w:szCs w:val="24"/>
                <w:lang w:val="en-US"/>
              </w:rPr>
            </w:pPr>
            <w:r>
              <w:rPr>
                <w:rFonts w:ascii="Calibri" w:hAnsi="Calibri" w:cs="Calibri"/>
                <w:b/>
                <w:bCs/>
                <w:sz w:val="24"/>
                <w:szCs w:val="24"/>
                <w:lang w:val="en-US"/>
              </w:rPr>
              <w:t>Description</w:t>
            </w:r>
            <w:r w:rsidR="001154B9" w:rsidRPr="00B60DF7">
              <w:rPr>
                <w:rFonts w:ascii="Calibri" w:hAnsi="Calibri" w:cs="Calibri"/>
                <w:b/>
                <w:bCs/>
                <w:sz w:val="24"/>
                <w:szCs w:val="24"/>
                <w:lang w:val="en-US"/>
              </w:rPr>
              <w:t xml:space="preserve"> </w:t>
            </w:r>
            <w:r w:rsidR="004900B1">
              <w:rPr>
                <w:rFonts w:ascii="Calibri" w:hAnsi="Calibri" w:cs="Calibri"/>
                <w:b/>
                <w:bCs/>
                <w:sz w:val="24"/>
                <w:szCs w:val="24"/>
                <w:lang w:val="en-US"/>
              </w:rPr>
              <w:t xml:space="preserve">of the </w:t>
            </w:r>
            <w:r>
              <w:rPr>
                <w:rFonts w:ascii="Calibri" w:hAnsi="Calibri" w:cs="Calibri"/>
                <w:b/>
                <w:bCs/>
                <w:sz w:val="24"/>
                <w:szCs w:val="24"/>
                <w:lang w:val="en-US"/>
              </w:rPr>
              <w:t>Customer</w:t>
            </w:r>
            <w:r w:rsidR="002075BD" w:rsidRPr="00B60DF7">
              <w:rPr>
                <w:rFonts w:ascii="Calibri" w:hAnsi="Calibri" w:cs="Calibri"/>
                <w:b/>
                <w:bCs/>
                <w:sz w:val="24"/>
                <w:szCs w:val="24"/>
                <w:lang w:val="en-US"/>
              </w:rPr>
              <w:t xml:space="preserve"> (</w:t>
            </w:r>
            <w:r w:rsidR="00AA715E">
              <w:rPr>
                <w:rFonts w:ascii="Calibri" w:hAnsi="Calibri" w:cs="Calibri"/>
                <w:b/>
                <w:bCs/>
                <w:sz w:val="24"/>
                <w:szCs w:val="24"/>
                <w:lang w:val="en-US"/>
              </w:rPr>
              <w:t xml:space="preserve">if applicable, </w:t>
            </w:r>
            <w:r w:rsidR="001154B9" w:rsidRPr="00B60DF7">
              <w:rPr>
                <w:rFonts w:ascii="Calibri" w:hAnsi="Calibri" w:cs="Calibri"/>
                <w:b/>
                <w:bCs/>
                <w:sz w:val="24"/>
                <w:szCs w:val="24"/>
                <w:lang w:val="en-US"/>
              </w:rPr>
              <w:t xml:space="preserve">Name </w:t>
            </w:r>
            <w:r w:rsidR="00BF4180">
              <w:rPr>
                <w:rFonts w:ascii="Calibri" w:hAnsi="Calibri" w:cs="Calibri"/>
                <w:b/>
                <w:bCs/>
                <w:sz w:val="24"/>
                <w:szCs w:val="24"/>
                <w:lang w:val="en-US"/>
              </w:rPr>
              <w:t>of Customer</w:t>
            </w:r>
            <w:r w:rsidR="002075BD" w:rsidRPr="00B60DF7">
              <w:rPr>
                <w:rFonts w:ascii="Calibri" w:hAnsi="Calibri" w:cs="Calibri"/>
                <w:b/>
                <w:bCs/>
                <w:sz w:val="24"/>
                <w:szCs w:val="24"/>
                <w:lang w:val="en-US"/>
              </w:rPr>
              <w:t>)</w:t>
            </w:r>
          </w:p>
        </w:tc>
      </w:tr>
      <w:tr w:rsidR="00D7605D" w:rsidRPr="00B60DF7" w14:paraId="0E196493" w14:textId="77777777" w:rsidTr="00665372">
        <w:trPr>
          <w:trHeight w:val="227"/>
        </w:trPr>
        <w:tc>
          <w:tcPr>
            <w:tcW w:w="1833" w:type="dxa"/>
            <w:tcMar>
              <w:top w:w="72" w:type="dxa"/>
              <w:left w:w="144" w:type="dxa"/>
              <w:bottom w:w="72" w:type="dxa"/>
              <w:right w:w="144" w:type="dxa"/>
            </w:tcMar>
          </w:tcPr>
          <w:p w14:paraId="28780101" w14:textId="0D0517FA" w:rsidR="00D7605D" w:rsidRPr="00B60DF7" w:rsidRDefault="00D7605D" w:rsidP="00D7605D">
            <w:pPr>
              <w:pStyle w:val="LebenJahr"/>
              <w:jc w:val="left"/>
              <w:rPr>
                <w:rFonts w:ascii="Calibri" w:hAnsi="Calibri" w:cs="Calibri"/>
                <w:b/>
                <w:sz w:val="24"/>
                <w:szCs w:val="24"/>
                <w:lang w:val="en-US"/>
              </w:rPr>
            </w:pPr>
            <w:r w:rsidRPr="00B60DF7">
              <w:rPr>
                <w:rFonts w:ascii="Calibri" w:hAnsi="Calibri" w:cs="Calibri"/>
                <w:b/>
                <w:sz w:val="24"/>
                <w:szCs w:val="24"/>
                <w:lang w:val="en-US"/>
              </w:rPr>
              <w:t>Position</w:t>
            </w:r>
          </w:p>
        </w:tc>
        <w:tc>
          <w:tcPr>
            <w:tcW w:w="7948" w:type="dxa"/>
          </w:tcPr>
          <w:p w14:paraId="78847F6D" w14:textId="5ECAA1E6" w:rsidR="00D7605D" w:rsidRPr="00B60DF7" w:rsidRDefault="001154B9" w:rsidP="00E054CA">
            <w:pPr>
              <w:pStyle w:val="LebenJahr"/>
              <w:ind w:left="8" w:right="128"/>
              <w:rPr>
                <w:rFonts w:ascii="Calibri" w:hAnsi="Calibri" w:cs="Calibri"/>
                <w:sz w:val="24"/>
                <w:szCs w:val="24"/>
                <w:lang w:val="en-US"/>
              </w:rPr>
            </w:pPr>
            <w:r w:rsidRPr="00B60DF7">
              <w:rPr>
                <w:rFonts w:ascii="Calibri" w:hAnsi="Calibri" w:cs="Calibri"/>
                <w:sz w:val="24"/>
                <w:szCs w:val="24"/>
                <w:lang w:val="en-US"/>
              </w:rPr>
              <w:t>Text</w:t>
            </w:r>
          </w:p>
        </w:tc>
      </w:tr>
      <w:tr w:rsidR="00D7605D" w:rsidRPr="00B60DF7" w14:paraId="334C99F5" w14:textId="77777777" w:rsidTr="00665372">
        <w:trPr>
          <w:trHeight w:val="227"/>
        </w:trPr>
        <w:tc>
          <w:tcPr>
            <w:tcW w:w="1833" w:type="dxa"/>
            <w:tcMar>
              <w:top w:w="72" w:type="dxa"/>
              <w:left w:w="144" w:type="dxa"/>
              <w:bottom w:w="72" w:type="dxa"/>
              <w:right w:w="144" w:type="dxa"/>
            </w:tcMar>
          </w:tcPr>
          <w:p w14:paraId="2072CE40" w14:textId="7A52C85C" w:rsidR="008F48CF" w:rsidRDefault="008F48CF" w:rsidP="008F48CF">
            <w:pPr>
              <w:pStyle w:val="LebenJahr"/>
              <w:jc w:val="left"/>
              <w:rPr>
                <w:rFonts w:ascii="Calibri" w:hAnsi="Calibri" w:cs="Calibri"/>
                <w:b/>
                <w:sz w:val="24"/>
                <w:szCs w:val="24"/>
                <w:lang w:val="en-US"/>
              </w:rPr>
            </w:pPr>
            <w:r w:rsidRPr="00A64CA8">
              <w:rPr>
                <w:rFonts w:ascii="Calibri" w:hAnsi="Calibri" w:cs="Calibri"/>
                <w:b/>
                <w:sz w:val="24"/>
                <w:szCs w:val="24"/>
                <w:lang w:val="en-US"/>
              </w:rPr>
              <w:t xml:space="preserve">Project </w:t>
            </w:r>
          </w:p>
          <w:p w14:paraId="1B31A64C" w14:textId="6F5F26F1" w:rsidR="00D7605D" w:rsidRPr="00B60DF7" w:rsidRDefault="008F48CF" w:rsidP="008F48CF">
            <w:pPr>
              <w:pStyle w:val="LebenJahr"/>
              <w:jc w:val="left"/>
              <w:rPr>
                <w:rFonts w:ascii="Calibri" w:hAnsi="Calibri" w:cs="Calibri"/>
                <w:b/>
                <w:sz w:val="24"/>
                <w:szCs w:val="24"/>
                <w:lang w:val="en-US"/>
              </w:rPr>
            </w:pPr>
            <w:r w:rsidRPr="00A64CA8">
              <w:rPr>
                <w:rFonts w:ascii="Calibri" w:hAnsi="Calibri" w:cs="Calibri"/>
                <w:b/>
                <w:sz w:val="24"/>
                <w:szCs w:val="24"/>
                <w:lang w:val="en-US"/>
              </w:rPr>
              <w:t>Description</w:t>
            </w:r>
          </w:p>
        </w:tc>
        <w:tc>
          <w:tcPr>
            <w:tcW w:w="7948" w:type="dxa"/>
          </w:tcPr>
          <w:p w14:paraId="64C34C22" w14:textId="5E50B3F4" w:rsidR="00D7605D" w:rsidRPr="00B60DF7" w:rsidRDefault="001154B9" w:rsidP="00E054CA">
            <w:pPr>
              <w:pStyle w:val="LebenJahr"/>
              <w:ind w:left="8" w:right="128"/>
              <w:rPr>
                <w:rFonts w:ascii="Calibri" w:hAnsi="Calibri" w:cs="Calibri"/>
                <w:sz w:val="24"/>
                <w:szCs w:val="24"/>
                <w:lang w:val="en-US"/>
              </w:rPr>
            </w:pPr>
            <w:r w:rsidRPr="00B60DF7">
              <w:rPr>
                <w:rFonts w:ascii="Calibri" w:hAnsi="Calibri" w:cs="Calibri"/>
                <w:sz w:val="24"/>
                <w:szCs w:val="24"/>
                <w:lang w:val="en-US"/>
              </w:rPr>
              <w:t>Text</w:t>
            </w:r>
          </w:p>
        </w:tc>
      </w:tr>
      <w:tr w:rsidR="00D7605D" w:rsidRPr="00B60DF7" w14:paraId="1BA76B49" w14:textId="77777777" w:rsidTr="00665372">
        <w:trPr>
          <w:trHeight w:val="227"/>
        </w:trPr>
        <w:tc>
          <w:tcPr>
            <w:tcW w:w="1833" w:type="dxa"/>
            <w:tcMar>
              <w:top w:w="72" w:type="dxa"/>
              <w:left w:w="144" w:type="dxa"/>
              <w:bottom w:w="72" w:type="dxa"/>
              <w:right w:w="144" w:type="dxa"/>
            </w:tcMar>
          </w:tcPr>
          <w:p w14:paraId="1889A5BF" w14:textId="4E6AE91E" w:rsidR="00D7605D" w:rsidRPr="00B60DF7" w:rsidRDefault="00F118DC" w:rsidP="00D7605D">
            <w:pPr>
              <w:pStyle w:val="LebenJahr"/>
              <w:jc w:val="left"/>
              <w:rPr>
                <w:rFonts w:ascii="Calibri" w:hAnsi="Calibri" w:cs="Calibri"/>
                <w:b/>
                <w:sz w:val="24"/>
                <w:szCs w:val="24"/>
                <w:lang w:val="en-US"/>
              </w:rPr>
            </w:pPr>
            <w:r>
              <w:rPr>
                <w:rFonts w:ascii="Calibri" w:hAnsi="Calibri" w:cs="Calibri"/>
                <w:b/>
                <w:sz w:val="24"/>
                <w:szCs w:val="24"/>
                <w:lang w:val="en-US"/>
              </w:rPr>
              <w:t xml:space="preserve">Area of </w:t>
            </w:r>
            <w:r>
              <w:rPr>
                <w:rFonts w:ascii="Calibri" w:hAnsi="Calibri" w:cs="Calibri"/>
                <w:b/>
                <w:sz w:val="24"/>
                <w:szCs w:val="24"/>
                <w:lang w:val="en-US"/>
              </w:rPr>
              <w:br/>
              <w:t>responsibility</w:t>
            </w:r>
          </w:p>
        </w:tc>
        <w:tc>
          <w:tcPr>
            <w:tcW w:w="7948" w:type="dxa"/>
            <w:vAlign w:val="center"/>
          </w:tcPr>
          <w:p w14:paraId="4CE79FFF" w14:textId="77777777" w:rsidR="001154B9" w:rsidRPr="00B60DF7" w:rsidRDefault="001154B9" w:rsidP="0045298A">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Text</w:t>
            </w:r>
          </w:p>
          <w:p w14:paraId="0510C287" w14:textId="77777777" w:rsidR="001154B9" w:rsidRPr="00B60DF7" w:rsidRDefault="001154B9" w:rsidP="0045298A">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Text</w:t>
            </w:r>
          </w:p>
          <w:p w14:paraId="73A853E5" w14:textId="12F855C2" w:rsidR="00C313DF" w:rsidRPr="00B60DF7" w:rsidRDefault="001154B9" w:rsidP="0045298A">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Text</w:t>
            </w:r>
            <w:r w:rsidR="0045298A" w:rsidRPr="00B60DF7">
              <w:rPr>
                <w:rFonts w:ascii="Calibri" w:hAnsi="Calibri" w:cs="Calibri"/>
                <w:sz w:val="24"/>
                <w:szCs w:val="24"/>
                <w:lang w:val="en-US"/>
              </w:rPr>
              <w:t xml:space="preserve"> </w:t>
            </w:r>
          </w:p>
        </w:tc>
      </w:tr>
    </w:tbl>
    <w:p w14:paraId="4E4ADE32" w14:textId="597F9447" w:rsidR="003E3789" w:rsidRPr="00B60DF7" w:rsidRDefault="003E3789" w:rsidP="003E3789">
      <w:pPr>
        <w:spacing w:after="0"/>
        <w:rPr>
          <w:sz w:val="24"/>
          <w:szCs w:val="24"/>
          <w:lang w:val="en-US"/>
        </w:rPr>
      </w:pPr>
    </w:p>
    <w:p w14:paraId="0E6843BC" w14:textId="0F6F6D2D" w:rsidR="009B67D0" w:rsidRPr="00B60DF7" w:rsidRDefault="009B67D0" w:rsidP="003E3789">
      <w:pPr>
        <w:spacing w:after="0"/>
        <w:rPr>
          <w:sz w:val="24"/>
          <w:szCs w:val="24"/>
          <w:lang w:val="en-US"/>
        </w:rPr>
      </w:pPr>
    </w:p>
    <w:tbl>
      <w:tblPr>
        <w:tblW w:w="9781" w:type="dxa"/>
        <w:tblInd w:w="284" w:type="dxa"/>
        <w:tblCellMar>
          <w:left w:w="0" w:type="dxa"/>
          <w:right w:w="0" w:type="dxa"/>
        </w:tblCellMar>
        <w:tblLook w:val="0420" w:firstRow="1" w:lastRow="0" w:firstColumn="0" w:lastColumn="0" w:noHBand="0" w:noVBand="1"/>
      </w:tblPr>
      <w:tblGrid>
        <w:gridCol w:w="1846"/>
        <w:gridCol w:w="7935"/>
      </w:tblGrid>
      <w:tr w:rsidR="001154B9" w:rsidRPr="00B60DF7" w14:paraId="387D6A2F" w14:textId="77777777" w:rsidTr="00141F39">
        <w:trPr>
          <w:trHeight w:val="283"/>
        </w:trPr>
        <w:tc>
          <w:tcPr>
            <w:tcW w:w="1846" w:type="dxa"/>
            <w:shd w:val="clear" w:color="auto" w:fill="DCE6E6"/>
            <w:tcMar>
              <w:top w:w="72" w:type="dxa"/>
              <w:left w:w="144" w:type="dxa"/>
              <w:bottom w:w="72" w:type="dxa"/>
              <w:right w:w="144" w:type="dxa"/>
            </w:tcMar>
          </w:tcPr>
          <w:p w14:paraId="6730F5DB" w14:textId="39671E74" w:rsidR="001154B9" w:rsidRPr="00B60DF7" w:rsidRDefault="001154B9" w:rsidP="001154B9">
            <w:pPr>
              <w:pStyle w:val="LebenJahr"/>
              <w:jc w:val="left"/>
              <w:rPr>
                <w:rFonts w:ascii="Calibri" w:hAnsi="Calibri" w:cs="Calibri"/>
                <w:b/>
                <w:sz w:val="24"/>
                <w:szCs w:val="24"/>
                <w:lang w:val="en-US"/>
              </w:rPr>
            </w:pPr>
            <w:r w:rsidRPr="00B60DF7">
              <w:rPr>
                <w:rFonts w:ascii="Calibri" w:hAnsi="Calibri" w:cs="Calibri"/>
                <w:b/>
                <w:sz w:val="24"/>
                <w:szCs w:val="24"/>
                <w:lang w:val="en-US"/>
              </w:rPr>
              <w:t>20XX-20XX</w:t>
            </w:r>
          </w:p>
        </w:tc>
        <w:tc>
          <w:tcPr>
            <w:tcW w:w="7935" w:type="dxa"/>
            <w:shd w:val="clear" w:color="auto" w:fill="DCE6E6"/>
            <w:vAlign w:val="center"/>
          </w:tcPr>
          <w:p w14:paraId="5C54B3AA" w14:textId="4506A86D" w:rsidR="001154B9" w:rsidRPr="00B60DF7" w:rsidRDefault="00BF4180" w:rsidP="001154B9">
            <w:pPr>
              <w:pStyle w:val="LebenJahr"/>
              <w:jc w:val="left"/>
              <w:rPr>
                <w:rFonts w:ascii="Calibri" w:hAnsi="Calibri" w:cs="Calibri"/>
                <w:b/>
                <w:bCs/>
                <w:sz w:val="24"/>
                <w:szCs w:val="24"/>
                <w:lang w:val="en-US"/>
              </w:rPr>
            </w:pPr>
            <w:r w:rsidRPr="00BF4180">
              <w:rPr>
                <w:rFonts w:ascii="Calibri" w:hAnsi="Calibri" w:cs="Calibri"/>
                <w:b/>
                <w:bCs/>
                <w:sz w:val="24"/>
                <w:szCs w:val="24"/>
                <w:lang w:val="en-US"/>
              </w:rPr>
              <w:t>Description of the Customer (</w:t>
            </w:r>
            <w:r w:rsidR="00AA715E">
              <w:rPr>
                <w:rFonts w:ascii="Calibri" w:hAnsi="Calibri" w:cs="Calibri"/>
                <w:b/>
                <w:bCs/>
                <w:sz w:val="24"/>
                <w:szCs w:val="24"/>
                <w:lang w:val="en-US"/>
              </w:rPr>
              <w:t xml:space="preserve">if applicable, </w:t>
            </w:r>
            <w:r w:rsidRPr="00BF4180">
              <w:rPr>
                <w:rFonts w:ascii="Calibri" w:hAnsi="Calibri" w:cs="Calibri"/>
                <w:b/>
                <w:bCs/>
                <w:sz w:val="24"/>
                <w:szCs w:val="24"/>
                <w:lang w:val="en-US"/>
              </w:rPr>
              <w:t>Name of Customer)</w:t>
            </w:r>
          </w:p>
        </w:tc>
      </w:tr>
      <w:tr w:rsidR="00F118DC" w:rsidRPr="00B60DF7" w14:paraId="56518578" w14:textId="77777777" w:rsidTr="00141F39">
        <w:trPr>
          <w:trHeight w:val="227"/>
        </w:trPr>
        <w:tc>
          <w:tcPr>
            <w:tcW w:w="1846" w:type="dxa"/>
            <w:tcMar>
              <w:top w:w="72" w:type="dxa"/>
              <w:left w:w="144" w:type="dxa"/>
              <w:bottom w:w="72" w:type="dxa"/>
              <w:right w:w="144" w:type="dxa"/>
            </w:tcMar>
          </w:tcPr>
          <w:p w14:paraId="293AFAB5" w14:textId="7ACA37EA" w:rsidR="00F118DC" w:rsidRPr="00B60DF7" w:rsidRDefault="00F118DC" w:rsidP="00F118DC">
            <w:pPr>
              <w:pStyle w:val="LebenJahr"/>
              <w:jc w:val="left"/>
              <w:rPr>
                <w:rFonts w:ascii="Calibri" w:hAnsi="Calibri" w:cs="Calibri"/>
                <w:b/>
                <w:sz w:val="24"/>
                <w:szCs w:val="24"/>
                <w:lang w:val="en-US"/>
              </w:rPr>
            </w:pPr>
            <w:r w:rsidRPr="00B60DF7">
              <w:rPr>
                <w:rFonts w:ascii="Calibri" w:hAnsi="Calibri" w:cs="Calibri"/>
                <w:b/>
                <w:sz w:val="24"/>
                <w:szCs w:val="24"/>
                <w:lang w:val="en-US"/>
              </w:rPr>
              <w:t>Position</w:t>
            </w:r>
          </w:p>
        </w:tc>
        <w:tc>
          <w:tcPr>
            <w:tcW w:w="7935" w:type="dxa"/>
            <w:vAlign w:val="center"/>
          </w:tcPr>
          <w:p w14:paraId="56B0C3B9" w14:textId="153F8EEE" w:rsidR="00F118DC" w:rsidRPr="00B60DF7" w:rsidRDefault="00F118DC" w:rsidP="00F118DC">
            <w:pPr>
              <w:pStyle w:val="LebenJahr"/>
              <w:rPr>
                <w:rFonts w:ascii="Calibri" w:hAnsi="Calibri" w:cs="Calibri"/>
                <w:sz w:val="24"/>
                <w:szCs w:val="24"/>
                <w:lang w:val="en-US"/>
              </w:rPr>
            </w:pPr>
            <w:r w:rsidRPr="00B60DF7">
              <w:rPr>
                <w:rFonts w:ascii="Calibri" w:hAnsi="Calibri" w:cs="Calibri"/>
                <w:sz w:val="24"/>
                <w:szCs w:val="24"/>
                <w:lang w:val="en-US"/>
              </w:rPr>
              <w:t>Text</w:t>
            </w:r>
          </w:p>
        </w:tc>
      </w:tr>
      <w:tr w:rsidR="00F118DC" w:rsidRPr="00B60DF7" w14:paraId="4F9C580C" w14:textId="77777777" w:rsidTr="00141F39">
        <w:trPr>
          <w:trHeight w:val="370"/>
        </w:trPr>
        <w:tc>
          <w:tcPr>
            <w:tcW w:w="1846" w:type="dxa"/>
            <w:tcMar>
              <w:top w:w="72" w:type="dxa"/>
              <w:left w:w="144" w:type="dxa"/>
              <w:bottom w:w="72" w:type="dxa"/>
              <w:right w:w="144" w:type="dxa"/>
            </w:tcMar>
          </w:tcPr>
          <w:p w14:paraId="5AD8C0B5" w14:textId="77777777" w:rsidR="00F118DC" w:rsidRDefault="00F118DC" w:rsidP="00F118DC">
            <w:pPr>
              <w:pStyle w:val="LebenJahr"/>
              <w:jc w:val="left"/>
              <w:rPr>
                <w:rFonts w:ascii="Calibri" w:hAnsi="Calibri" w:cs="Calibri"/>
                <w:b/>
                <w:sz w:val="24"/>
                <w:szCs w:val="24"/>
                <w:lang w:val="en-US"/>
              </w:rPr>
            </w:pPr>
            <w:r w:rsidRPr="00A64CA8">
              <w:rPr>
                <w:rFonts w:ascii="Calibri" w:hAnsi="Calibri" w:cs="Calibri"/>
                <w:b/>
                <w:sz w:val="24"/>
                <w:szCs w:val="24"/>
                <w:lang w:val="en-US"/>
              </w:rPr>
              <w:t xml:space="preserve">Project </w:t>
            </w:r>
          </w:p>
          <w:p w14:paraId="107A30B4" w14:textId="4865C535" w:rsidR="00F118DC" w:rsidRPr="00B60DF7" w:rsidRDefault="00F118DC" w:rsidP="00F118DC">
            <w:pPr>
              <w:pStyle w:val="LebenJahr"/>
              <w:jc w:val="left"/>
              <w:rPr>
                <w:rFonts w:ascii="Calibri" w:hAnsi="Calibri" w:cs="Calibri"/>
                <w:b/>
                <w:sz w:val="24"/>
                <w:szCs w:val="24"/>
                <w:lang w:val="en-US"/>
              </w:rPr>
            </w:pPr>
            <w:r w:rsidRPr="00A64CA8">
              <w:rPr>
                <w:rFonts w:ascii="Calibri" w:hAnsi="Calibri" w:cs="Calibri"/>
                <w:b/>
                <w:sz w:val="24"/>
                <w:szCs w:val="24"/>
                <w:lang w:val="en-US"/>
              </w:rPr>
              <w:t>Description</w:t>
            </w:r>
          </w:p>
        </w:tc>
        <w:tc>
          <w:tcPr>
            <w:tcW w:w="7935" w:type="dxa"/>
            <w:vAlign w:val="center"/>
          </w:tcPr>
          <w:p w14:paraId="3AAB1047" w14:textId="6A21F597" w:rsidR="00F118DC" w:rsidRPr="00B60DF7" w:rsidRDefault="00F118DC" w:rsidP="00F118DC">
            <w:pPr>
              <w:pStyle w:val="LebenJahr"/>
              <w:ind w:right="145"/>
              <w:rPr>
                <w:rFonts w:ascii="Calibri" w:hAnsi="Calibri" w:cs="Calibri"/>
                <w:sz w:val="24"/>
                <w:szCs w:val="24"/>
                <w:lang w:val="en-US"/>
              </w:rPr>
            </w:pPr>
            <w:r w:rsidRPr="00B60DF7">
              <w:rPr>
                <w:rFonts w:ascii="Calibri" w:hAnsi="Calibri" w:cs="Calibri"/>
                <w:sz w:val="24"/>
                <w:szCs w:val="24"/>
                <w:lang w:val="en-US"/>
              </w:rPr>
              <w:t>Text</w:t>
            </w:r>
          </w:p>
        </w:tc>
      </w:tr>
      <w:tr w:rsidR="00F118DC" w:rsidRPr="00B60DF7" w14:paraId="159A4F6D" w14:textId="77777777" w:rsidTr="00141F39">
        <w:trPr>
          <w:trHeight w:val="283"/>
        </w:trPr>
        <w:tc>
          <w:tcPr>
            <w:tcW w:w="1846" w:type="dxa"/>
            <w:tcMar>
              <w:top w:w="72" w:type="dxa"/>
              <w:left w:w="144" w:type="dxa"/>
              <w:bottom w:w="72" w:type="dxa"/>
              <w:right w:w="144" w:type="dxa"/>
            </w:tcMar>
          </w:tcPr>
          <w:p w14:paraId="50C0CE3F" w14:textId="7CC29A44" w:rsidR="00F118DC" w:rsidRPr="00B60DF7" w:rsidRDefault="00F118DC" w:rsidP="00F118DC">
            <w:pPr>
              <w:pStyle w:val="LebenJahr"/>
              <w:jc w:val="left"/>
              <w:rPr>
                <w:rFonts w:ascii="Calibri" w:hAnsi="Calibri" w:cs="Calibri"/>
                <w:b/>
                <w:sz w:val="24"/>
                <w:szCs w:val="24"/>
                <w:lang w:val="en-US"/>
              </w:rPr>
            </w:pPr>
            <w:r>
              <w:rPr>
                <w:rFonts w:ascii="Calibri" w:hAnsi="Calibri" w:cs="Calibri"/>
                <w:b/>
                <w:sz w:val="24"/>
                <w:szCs w:val="24"/>
                <w:lang w:val="en-US"/>
              </w:rPr>
              <w:t xml:space="preserve">Area of </w:t>
            </w:r>
            <w:r>
              <w:rPr>
                <w:rFonts w:ascii="Calibri" w:hAnsi="Calibri" w:cs="Calibri"/>
                <w:b/>
                <w:sz w:val="24"/>
                <w:szCs w:val="24"/>
                <w:lang w:val="en-US"/>
              </w:rPr>
              <w:br/>
              <w:t>responsibility</w:t>
            </w:r>
          </w:p>
        </w:tc>
        <w:tc>
          <w:tcPr>
            <w:tcW w:w="7935" w:type="dxa"/>
            <w:vAlign w:val="center"/>
          </w:tcPr>
          <w:p w14:paraId="4AA57287" w14:textId="77777777" w:rsidR="00F118DC" w:rsidRPr="00B60DF7" w:rsidRDefault="00F118DC" w:rsidP="00F118DC">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Text</w:t>
            </w:r>
          </w:p>
          <w:p w14:paraId="16533BB0" w14:textId="77777777" w:rsidR="00F118DC" w:rsidRPr="00B60DF7" w:rsidRDefault="00F118DC" w:rsidP="00F118DC">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Text</w:t>
            </w:r>
          </w:p>
          <w:p w14:paraId="4148816F" w14:textId="28747257" w:rsidR="00F118DC" w:rsidRPr="00B60DF7" w:rsidRDefault="00F118DC" w:rsidP="00F118DC">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 xml:space="preserve">Text </w:t>
            </w:r>
          </w:p>
        </w:tc>
      </w:tr>
    </w:tbl>
    <w:p w14:paraId="4FB64402" w14:textId="76EE103B" w:rsidR="009B67D0" w:rsidRPr="00B60DF7" w:rsidRDefault="009B67D0" w:rsidP="00AF1475">
      <w:pPr>
        <w:spacing w:after="0"/>
        <w:rPr>
          <w:sz w:val="24"/>
          <w:szCs w:val="24"/>
          <w:lang w:val="en-US"/>
        </w:rPr>
      </w:pPr>
    </w:p>
    <w:p w14:paraId="664011B0" w14:textId="20527126" w:rsidR="00AF1475" w:rsidRPr="00B60DF7" w:rsidRDefault="00AF1475" w:rsidP="0031332B">
      <w:pPr>
        <w:pStyle w:val="LebenJahr"/>
        <w:ind w:left="160"/>
        <w:rPr>
          <w:rFonts w:ascii="Calibri" w:hAnsi="Calibri" w:cs="Calibri"/>
          <w:sz w:val="24"/>
          <w:szCs w:val="24"/>
          <w:lang w:val="en-US"/>
        </w:rPr>
      </w:pPr>
    </w:p>
    <w:tbl>
      <w:tblPr>
        <w:tblW w:w="9781" w:type="dxa"/>
        <w:tblInd w:w="284" w:type="dxa"/>
        <w:tblCellMar>
          <w:left w:w="0" w:type="dxa"/>
          <w:right w:w="0" w:type="dxa"/>
        </w:tblCellMar>
        <w:tblLook w:val="0420" w:firstRow="1" w:lastRow="0" w:firstColumn="0" w:lastColumn="0" w:noHBand="0" w:noVBand="1"/>
      </w:tblPr>
      <w:tblGrid>
        <w:gridCol w:w="1846"/>
        <w:gridCol w:w="7935"/>
      </w:tblGrid>
      <w:tr w:rsidR="00BF4180" w:rsidRPr="00B60DF7" w14:paraId="032272E9" w14:textId="77777777" w:rsidTr="009E3029">
        <w:trPr>
          <w:trHeight w:val="283"/>
        </w:trPr>
        <w:tc>
          <w:tcPr>
            <w:tcW w:w="1846" w:type="dxa"/>
            <w:shd w:val="clear" w:color="auto" w:fill="DCE6E6"/>
            <w:tcMar>
              <w:top w:w="72" w:type="dxa"/>
              <w:left w:w="144" w:type="dxa"/>
              <w:bottom w:w="72" w:type="dxa"/>
              <w:right w:w="144" w:type="dxa"/>
            </w:tcMar>
          </w:tcPr>
          <w:p w14:paraId="5A4DC310" w14:textId="77777777" w:rsidR="00BF4180" w:rsidRPr="00B60DF7" w:rsidRDefault="00BF4180" w:rsidP="00BF4180">
            <w:pPr>
              <w:pStyle w:val="LebenJahr"/>
              <w:jc w:val="left"/>
              <w:rPr>
                <w:rFonts w:ascii="Calibri" w:hAnsi="Calibri" w:cs="Calibri"/>
                <w:b/>
                <w:sz w:val="24"/>
                <w:szCs w:val="24"/>
                <w:lang w:val="en-US"/>
              </w:rPr>
            </w:pPr>
            <w:r w:rsidRPr="00B60DF7">
              <w:rPr>
                <w:rFonts w:ascii="Calibri" w:hAnsi="Calibri" w:cs="Calibri"/>
                <w:b/>
                <w:sz w:val="24"/>
                <w:szCs w:val="24"/>
                <w:lang w:val="en-US"/>
              </w:rPr>
              <w:t>20XX-20XX</w:t>
            </w:r>
          </w:p>
        </w:tc>
        <w:tc>
          <w:tcPr>
            <w:tcW w:w="7935" w:type="dxa"/>
            <w:shd w:val="clear" w:color="auto" w:fill="DCE6E6"/>
            <w:vAlign w:val="center"/>
          </w:tcPr>
          <w:p w14:paraId="74412B2E" w14:textId="2B7836B0" w:rsidR="00BF4180" w:rsidRPr="00B60DF7" w:rsidRDefault="00BF4180" w:rsidP="00BF4180">
            <w:pPr>
              <w:pStyle w:val="LebenJahr"/>
              <w:jc w:val="left"/>
              <w:rPr>
                <w:rFonts w:ascii="Calibri" w:hAnsi="Calibri" w:cs="Calibri"/>
                <w:b/>
                <w:bCs/>
                <w:sz w:val="24"/>
                <w:szCs w:val="24"/>
                <w:lang w:val="en-US"/>
              </w:rPr>
            </w:pPr>
            <w:r>
              <w:rPr>
                <w:rFonts w:ascii="Calibri" w:hAnsi="Calibri" w:cs="Calibri"/>
                <w:b/>
                <w:bCs/>
                <w:sz w:val="24"/>
                <w:szCs w:val="24"/>
                <w:lang w:val="en-US"/>
              </w:rPr>
              <w:t>Description</w:t>
            </w:r>
            <w:r w:rsidRPr="00B60DF7">
              <w:rPr>
                <w:rFonts w:ascii="Calibri" w:hAnsi="Calibri" w:cs="Calibri"/>
                <w:b/>
                <w:bCs/>
                <w:sz w:val="24"/>
                <w:szCs w:val="24"/>
                <w:lang w:val="en-US"/>
              </w:rPr>
              <w:t xml:space="preserve"> </w:t>
            </w:r>
            <w:r>
              <w:rPr>
                <w:rFonts w:ascii="Calibri" w:hAnsi="Calibri" w:cs="Calibri"/>
                <w:b/>
                <w:bCs/>
                <w:sz w:val="24"/>
                <w:szCs w:val="24"/>
                <w:lang w:val="en-US"/>
              </w:rPr>
              <w:t>of the Customer</w:t>
            </w:r>
            <w:r w:rsidRPr="00B60DF7">
              <w:rPr>
                <w:rFonts w:ascii="Calibri" w:hAnsi="Calibri" w:cs="Calibri"/>
                <w:b/>
                <w:bCs/>
                <w:sz w:val="24"/>
                <w:szCs w:val="24"/>
                <w:lang w:val="en-US"/>
              </w:rPr>
              <w:t xml:space="preserve"> (</w:t>
            </w:r>
            <w:r w:rsidR="00AA715E">
              <w:rPr>
                <w:rFonts w:ascii="Calibri" w:hAnsi="Calibri" w:cs="Calibri"/>
                <w:b/>
                <w:bCs/>
                <w:sz w:val="24"/>
                <w:szCs w:val="24"/>
                <w:lang w:val="en-US"/>
              </w:rPr>
              <w:t xml:space="preserve">if applicable, </w:t>
            </w:r>
            <w:r w:rsidRPr="00B60DF7">
              <w:rPr>
                <w:rFonts w:ascii="Calibri" w:hAnsi="Calibri" w:cs="Calibri"/>
                <w:b/>
                <w:bCs/>
                <w:sz w:val="24"/>
                <w:szCs w:val="24"/>
                <w:lang w:val="en-US"/>
              </w:rPr>
              <w:t xml:space="preserve">Name </w:t>
            </w:r>
            <w:r>
              <w:rPr>
                <w:rFonts w:ascii="Calibri" w:hAnsi="Calibri" w:cs="Calibri"/>
                <w:b/>
                <w:bCs/>
                <w:sz w:val="24"/>
                <w:szCs w:val="24"/>
                <w:lang w:val="en-US"/>
              </w:rPr>
              <w:t>of Customer</w:t>
            </w:r>
            <w:r w:rsidRPr="00B60DF7">
              <w:rPr>
                <w:rFonts w:ascii="Calibri" w:hAnsi="Calibri" w:cs="Calibri"/>
                <w:b/>
                <w:bCs/>
                <w:sz w:val="24"/>
                <w:szCs w:val="24"/>
                <w:lang w:val="en-US"/>
              </w:rPr>
              <w:t>)</w:t>
            </w:r>
          </w:p>
        </w:tc>
      </w:tr>
      <w:tr w:rsidR="00AB4B91" w:rsidRPr="00B60DF7" w14:paraId="221B9826" w14:textId="77777777" w:rsidTr="009E3029">
        <w:trPr>
          <w:trHeight w:val="227"/>
        </w:trPr>
        <w:tc>
          <w:tcPr>
            <w:tcW w:w="1846" w:type="dxa"/>
            <w:tcMar>
              <w:top w:w="72" w:type="dxa"/>
              <w:left w:w="144" w:type="dxa"/>
              <w:bottom w:w="72" w:type="dxa"/>
              <w:right w:w="144" w:type="dxa"/>
            </w:tcMar>
          </w:tcPr>
          <w:p w14:paraId="5B9EF709" w14:textId="76AF8163" w:rsidR="00AB4B91" w:rsidRPr="00AB4B91" w:rsidRDefault="00AB4B91" w:rsidP="00AB4B91">
            <w:pPr>
              <w:pStyle w:val="LebenJahr"/>
              <w:jc w:val="left"/>
              <w:rPr>
                <w:rFonts w:ascii="Calibri" w:hAnsi="Calibri" w:cs="Calibri"/>
                <w:b/>
                <w:sz w:val="24"/>
                <w:szCs w:val="24"/>
                <w:lang w:val="en-US"/>
              </w:rPr>
            </w:pPr>
            <w:r w:rsidRPr="00AB4B91">
              <w:rPr>
                <w:rFonts w:ascii="Calibri" w:hAnsi="Calibri" w:cs="Calibri"/>
                <w:b/>
                <w:sz w:val="24"/>
                <w:szCs w:val="24"/>
                <w:lang w:val="en-US"/>
              </w:rPr>
              <w:t>Position</w:t>
            </w:r>
          </w:p>
        </w:tc>
        <w:tc>
          <w:tcPr>
            <w:tcW w:w="7935" w:type="dxa"/>
            <w:vAlign w:val="center"/>
          </w:tcPr>
          <w:p w14:paraId="7C77FC6B" w14:textId="77777777" w:rsidR="00AB4B91" w:rsidRPr="00B60DF7" w:rsidRDefault="00AB4B91" w:rsidP="00AB4B91">
            <w:pPr>
              <w:pStyle w:val="LebenJahr"/>
              <w:rPr>
                <w:rFonts w:ascii="Calibri" w:hAnsi="Calibri" w:cs="Calibri"/>
                <w:sz w:val="24"/>
                <w:szCs w:val="24"/>
                <w:lang w:val="en-US"/>
              </w:rPr>
            </w:pPr>
            <w:r w:rsidRPr="00B60DF7">
              <w:rPr>
                <w:rFonts w:ascii="Calibri" w:hAnsi="Calibri" w:cs="Calibri"/>
                <w:sz w:val="24"/>
                <w:szCs w:val="24"/>
                <w:lang w:val="en-US"/>
              </w:rPr>
              <w:t>Text</w:t>
            </w:r>
          </w:p>
        </w:tc>
      </w:tr>
      <w:tr w:rsidR="00AB4B91" w:rsidRPr="00B60DF7" w14:paraId="15762657" w14:textId="77777777" w:rsidTr="009E3029">
        <w:trPr>
          <w:trHeight w:val="370"/>
        </w:trPr>
        <w:tc>
          <w:tcPr>
            <w:tcW w:w="1846" w:type="dxa"/>
            <w:tcMar>
              <w:top w:w="72" w:type="dxa"/>
              <w:left w:w="144" w:type="dxa"/>
              <w:bottom w:w="72" w:type="dxa"/>
              <w:right w:w="144" w:type="dxa"/>
            </w:tcMar>
          </w:tcPr>
          <w:p w14:paraId="16D237C6" w14:textId="77777777" w:rsidR="00AB4B91" w:rsidRPr="00AB4B91" w:rsidRDefault="00AB4B91" w:rsidP="00AB4B91">
            <w:pPr>
              <w:pStyle w:val="Fuzeile"/>
              <w:jc w:val="left"/>
              <w:rPr>
                <w:rFonts w:ascii="Calibri" w:hAnsi="Calibri" w:cs="Calibri"/>
                <w:b/>
                <w:i w:val="0"/>
                <w:sz w:val="24"/>
                <w:szCs w:val="24"/>
                <w:lang w:val="en-US"/>
              </w:rPr>
            </w:pPr>
            <w:r w:rsidRPr="00AB4B91">
              <w:rPr>
                <w:rFonts w:ascii="Calibri" w:hAnsi="Calibri" w:cs="Calibri"/>
                <w:b/>
                <w:i w:val="0"/>
                <w:sz w:val="24"/>
                <w:szCs w:val="24"/>
                <w:lang w:val="en-US"/>
              </w:rPr>
              <w:t xml:space="preserve">Project </w:t>
            </w:r>
          </w:p>
          <w:p w14:paraId="3BFF954F" w14:textId="19B2705D" w:rsidR="00AB4B91" w:rsidRPr="00AB4B91" w:rsidRDefault="00AB4B91" w:rsidP="00AB4B91">
            <w:pPr>
              <w:pStyle w:val="LebenJahr"/>
              <w:jc w:val="left"/>
              <w:rPr>
                <w:rFonts w:ascii="Calibri" w:hAnsi="Calibri" w:cs="Calibri"/>
                <w:b/>
                <w:sz w:val="24"/>
                <w:szCs w:val="24"/>
                <w:lang w:val="en-US"/>
              </w:rPr>
            </w:pPr>
            <w:r w:rsidRPr="00AB4B91">
              <w:rPr>
                <w:rFonts w:ascii="Calibri" w:hAnsi="Calibri" w:cs="Calibri"/>
                <w:b/>
                <w:sz w:val="24"/>
                <w:szCs w:val="24"/>
                <w:lang w:val="en-US"/>
              </w:rPr>
              <w:t>Description</w:t>
            </w:r>
          </w:p>
        </w:tc>
        <w:tc>
          <w:tcPr>
            <w:tcW w:w="7935" w:type="dxa"/>
            <w:vAlign w:val="center"/>
          </w:tcPr>
          <w:p w14:paraId="570FD549" w14:textId="77777777" w:rsidR="00AB4B91" w:rsidRPr="00B60DF7" w:rsidRDefault="00AB4B91" w:rsidP="00AB4B91">
            <w:pPr>
              <w:pStyle w:val="LebenJahr"/>
              <w:ind w:right="145"/>
              <w:rPr>
                <w:rFonts w:ascii="Calibri" w:hAnsi="Calibri" w:cs="Calibri"/>
                <w:sz w:val="24"/>
                <w:szCs w:val="24"/>
                <w:lang w:val="en-US"/>
              </w:rPr>
            </w:pPr>
            <w:r w:rsidRPr="00B60DF7">
              <w:rPr>
                <w:rFonts w:ascii="Calibri" w:hAnsi="Calibri" w:cs="Calibri"/>
                <w:sz w:val="24"/>
                <w:szCs w:val="24"/>
                <w:lang w:val="en-US"/>
              </w:rPr>
              <w:t>Text</w:t>
            </w:r>
          </w:p>
        </w:tc>
      </w:tr>
      <w:tr w:rsidR="00AB4B91" w:rsidRPr="00B60DF7" w14:paraId="41EAFA3A" w14:textId="77777777" w:rsidTr="009E3029">
        <w:trPr>
          <w:trHeight w:val="283"/>
        </w:trPr>
        <w:tc>
          <w:tcPr>
            <w:tcW w:w="1846" w:type="dxa"/>
            <w:tcMar>
              <w:top w:w="72" w:type="dxa"/>
              <w:left w:w="144" w:type="dxa"/>
              <w:bottom w:w="72" w:type="dxa"/>
              <w:right w:w="144" w:type="dxa"/>
            </w:tcMar>
          </w:tcPr>
          <w:p w14:paraId="70A9A2C2" w14:textId="61CB827E" w:rsidR="00AB4B91" w:rsidRPr="00AB4B91" w:rsidRDefault="00AB4B91" w:rsidP="00AB4B91">
            <w:pPr>
              <w:pStyle w:val="LebenJahr"/>
              <w:jc w:val="left"/>
              <w:rPr>
                <w:rFonts w:ascii="Calibri" w:hAnsi="Calibri" w:cs="Calibri"/>
                <w:b/>
                <w:sz w:val="24"/>
                <w:szCs w:val="24"/>
                <w:lang w:val="en-US"/>
              </w:rPr>
            </w:pPr>
            <w:r w:rsidRPr="00AB4B91">
              <w:rPr>
                <w:rFonts w:ascii="Calibri" w:hAnsi="Calibri" w:cs="Calibri"/>
                <w:b/>
                <w:sz w:val="24"/>
                <w:szCs w:val="24"/>
                <w:lang w:val="en-US"/>
              </w:rPr>
              <w:t xml:space="preserve">Area of </w:t>
            </w:r>
            <w:r w:rsidRPr="00AB4B91">
              <w:rPr>
                <w:rFonts w:ascii="Calibri" w:hAnsi="Calibri" w:cs="Calibri"/>
                <w:b/>
                <w:sz w:val="24"/>
                <w:szCs w:val="24"/>
                <w:lang w:val="en-US"/>
              </w:rPr>
              <w:br/>
              <w:t>responsibility</w:t>
            </w:r>
          </w:p>
        </w:tc>
        <w:tc>
          <w:tcPr>
            <w:tcW w:w="7935" w:type="dxa"/>
            <w:vAlign w:val="center"/>
          </w:tcPr>
          <w:p w14:paraId="36D5CD6F" w14:textId="77777777" w:rsidR="00AB4B91" w:rsidRPr="00B60DF7" w:rsidRDefault="00AB4B91" w:rsidP="00AB4B91">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Text</w:t>
            </w:r>
          </w:p>
          <w:p w14:paraId="4336F6F6" w14:textId="77777777" w:rsidR="00AB4B91" w:rsidRPr="00B60DF7" w:rsidRDefault="00AB4B91" w:rsidP="00AB4B91">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Text</w:t>
            </w:r>
          </w:p>
          <w:p w14:paraId="2EAD1AD4" w14:textId="77777777" w:rsidR="00AB4B91" w:rsidRPr="00B60DF7" w:rsidRDefault="00AB4B91" w:rsidP="00AB4B91">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 xml:space="preserve">Text </w:t>
            </w:r>
          </w:p>
        </w:tc>
      </w:tr>
    </w:tbl>
    <w:p w14:paraId="3D5A056B" w14:textId="47C33D2D" w:rsidR="00F30814" w:rsidRPr="00B60DF7" w:rsidRDefault="00F30814" w:rsidP="00F30814">
      <w:pPr>
        <w:pStyle w:val="LebenJahr"/>
        <w:rPr>
          <w:rFonts w:ascii="Calibri" w:hAnsi="Calibri" w:cs="Calibri"/>
          <w:sz w:val="24"/>
          <w:szCs w:val="24"/>
          <w:lang w:val="en-US"/>
        </w:rPr>
      </w:pPr>
    </w:p>
    <w:p w14:paraId="280EC5AF" w14:textId="77777777" w:rsidR="001154B9" w:rsidRPr="00B60DF7" w:rsidRDefault="001154B9" w:rsidP="00F30814">
      <w:pPr>
        <w:pStyle w:val="LebenJahr"/>
        <w:rPr>
          <w:rFonts w:ascii="Calibri" w:hAnsi="Calibri" w:cs="Calibri"/>
          <w:sz w:val="24"/>
          <w:szCs w:val="24"/>
          <w:lang w:val="en-US"/>
        </w:rPr>
      </w:pPr>
    </w:p>
    <w:tbl>
      <w:tblPr>
        <w:tblW w:w="9781" w:type="dxa"/>
        <w:tblInd w:w="284" w:type="dxa"/>
        <w:tblCellMar>
          <w:left w:w="0" w:type="dxa"/>
          <w:right w:w="0" w:type="dxa"/>
        </w:tblCellMar>
        <w:tblLook w:val="0420" w:firstRow="1" w:lastRow="0" w:firstColumn="0" w:lastColumn="0" w:noHBand="0" w:noVBand="1"/>
      </w:tblPr>
      <w:tblGrid>
        <w:gridCol w:w="1846"/>
        <w:gridCol w:w="7935"/>
      </w:tblGrid>
      <w:tr w:rsidR="00BF4180" w:rsidRPr="00B60DF7" w14:paraId="19D8DFE6" w14:textId="77777777" w:rsidTr="009E3029">
        <w:trPr>
          <w:trHeight w:val="283"/>
        </w:trPr>
        <w:tc>
          <w:tcPr>
            <w:tcW w:w="1846" w:type="dxa"/>
            <w:shd w:val="clear" w:color="auto" w:fill="DCE6E6"/>
            <w:tcMar>
              <w:top w:w="72" w:type="dxa"/>
              <w:left w:w="144" w:type="dxa"/>
              <w:bottom w:w="72" w:type="dxa"/>
              <w:right w:w="144" w:type="dxa"/>
            </w:tcMar>
          </w:tcPr>
          <w:p w14:paraId="096A0AB8" w14:textId="77777777" w:rsidR="00BF4180" w:rsidRPr="00B60DF7" w:rsidRDefault="00BF4180" w:rsidP="00BF4180">
            <w:pPr>
              <w:pStyle w:val="LebenJahr"/>
              <w:jc w:val="left"/>
              <w:rPr>
                <w:rFonts w:ascii="Calibri" w:hAnsi="Calibri" w:cs="Calibri"/>
                <w:b/>
                <w:sz w:val="24"/>
                <w:szCs w:val="24"/>
                <w:lang w:val="en-US"/>
              </w:rPr>
            </w:pPr>
            <w:r w:rsidRPr="00B60DF7">
              <w:rPr>
                <w:rFonts w:ascii="Calibri" w:hAnsi="Calibri" w:cs="Calibri"/>
                <w:b/>
                <w:sz w:val="24"/>
                <w:szCs w:val="24"/>
                <w:lang w:val="en-US"/>
              </w:rPr>
              <w:t>20XX-20XX</w:t>
            </w:r>
          </w:p>
        </w:tc>
        <w:tc>
          <w:tcPr>
            <w:tcW w:w="7935" w:type="dxa"/>
            <w:shd w:val="clear" w:color="auto" w:fill="DCE6E6"/>
            <w:vAlign w:val="center"/>
          </w:tcPr>
          <w:p w14:paraId="4429FCED" w14:textId="3DD6D6A7" w:rsidR="00BF4180" w:rsidRPr="00B60DF7" w:rsidRDefault="00BF4180" w:rsidP="00BF4180">
            <w:pPr>
              <w:pStyle w:val="LebenJahr"/>
              <w:jc w:val="left"/>
              <w:rPr>
                <w:rFonts w:ascii="Calibri" w:hAnsi="Calibri" w:cs="Calibri"/>
                <w:b/>
                <w:bCs/>
                <w:sz w:val="24"/>
                <w:szCs w:val="24"/>
                <w:lang w:val="en-US"/>
              </w:rPr>
            </w:pPr>
            <w:r>
              <w:rPr>
                <w:rFonts w:ascii="Calibri" w:hAnsi="Calibri" w:cs="Calibri"/>
                <w:b/>
                <w:bCs/>
                <w:sz w:val="24"/>
                <w:szCs w:val="24"/>
                <w:lang w:val="en-US"/>
              </w:rPr>
              <w:t>Description</w:t>
            </w:r>
            <w:r w:rsidRPr="00B60DF7">
              <w:rPr>
                <w:rFonts w:ascii="Calibri" w:hAnsi="Calibri" w:cs="Calibri"/>
                <w:b/>
                <w:bCs/>
                <w:sz w:val="24"/>
                <w:szCs w:val="24"/>
                <w:lang w:val="en-US"/>
              </w:rPr>
              <w:t xml:space="preserve"> </w:t>
            </w:r>
            <w:r>
              <w:rPr>
                <w:rFonts w:ascii="Calibri" w:hAnsi="Calibri" w:cs="Calibri"/>
                <w:b/>
                <w:bCs/>
                <w:sz w:val="24"/>
                <w:szCs w:val="24"/>
                <w:lang w:val="en-US"/>
              </w:rPr>
              <w:t>of the Customer</w:t>
            </w:r>
            <w:r w:rsidRPr="00B60DF7">
              <w:rPr>
                <w:rFonts w:ascii="Calibri" w:hAnsi="Calibri" w:cs="Calibri"/>
                <w:b/>
                <w:bCs/>
                <w:sz w:val="24"/>
                <w:szCs w:val="24"/>
                <w:lang w:val="en-US"/>
              </w:rPr>
              <w:t xml:space="preserve"> (</w:t>
            </w:r>
            <w:r w:rsidR="00AA715E">
              <w:rPr>
                <w:rFonts w:ascii="Calibri" w:hAnsi="Calibri" w:cs="Calibri"/>
                <w:b/>
                <w:bCs/>
                <w:sz w:val="24"/>
                <w:szCs w:val="24"/>
                <w:lang w:val="en-US"/>
              </w:rPr>
              <w:t xml:space="preserve">if applicable, </w:t>
            </w:r>
            <w:r w:rsidRPr="00B60DF7">
              <w:rPr>
                <w:rFonts w:ascii="Calibri" w:hAnsi="Calibri" w:cs="Calibri"/>
                <w:b/>
                <w:bCs/>
                <w:sz w:val="24"/>
                <w:szCs w:val="24"/>
                <w:lang w:val="en-US"/>
              </w:rPr>
              <w:t xml:space="preserve">Name </w:t>
            </w:r>
            <w:r>
              <w:rPr>
                <w:rFonts w:ascii="Calibri" w:hAnsi="Calibri" w:cs="Calibri"/>
                <w:b/>
                <w:bCs/>
                <w:sz w:val="24"/>
                <w:szCs w:val="24"/>
                <w:lang w:val="en-US"/>
              </w:rPr>
              <w:t>of Customer</w:t>
            </w:r>
            <w:r w:rsidRPr="00B60DF7">
              <w:rPr>
                <w:rFonts w:ascii="Calibri" w:hAnsi="Calibri" w:cs="Calibri"/>
                <w:b/>
                <w:bCs/>
                <w:sz w:val="24"/>
                <w:szCs w:val="24"/>
                <w:lang w:val="en-US"/>
              </w:rPr>
              <w:t>)</w:t>
            </w:r>
          </w:p>
        </w:tc>
      </w:tr>
      <w:tr w:rsidR="00AB4B91" w:rsidRPr="00B60DF7" w14:paraId="250B521E" w14:textId="77777777" w:rsidTr="009E3029">
        <w:trPr>
          <w:trHeight w:val="227"/>
        </w:trPr>
        <w:tc>
          <w:tcPr>
            <w:tcW w:w="1846" w:type="dxa"/>
            <w:tcMar>
              <w:top w:w="72" w:type="dxa"/>
              <w:left w:w="144" w:type="dxa"/>
              <w:bottom w:w="72" w:type="dxa"/>
              <w:right w:w="144" w:type="dxa"/>
            </w:tcMar>
          </w:tcPr>
          <w:p w14:paraId="30123F31" w14:textId="14B3BEA3" w:rsidR="00AB4B91" w:rsidRPr="00AB4B91" w:rsidRDefault="00AB4B91" w:rsidP="00AB4B91">
            <w:pPr>
              <w:pStyle w:val="LebenJahr"/>
              <w:jc w:val="left"/>
              <w:rPr>
                <w:rFonts w:ascii="Calibri" w:hAnsi="Calibri" w:cs="Calibri"/>
                <w:b/>
                <w:sz w:val="24"/>
                <w:szCs w:val="24"/>
                <w:lang w:val="en-US"/>
              </w:rPr>
            </w:pPr>
            <w:r w:rsidRPr="00AB4B91">
              <w:rPr>
                <w:rFonts w:ascii="Calibri" w:hAnsi="Calibri" w:cs="Calibri"/>
                <w:b/>
                <w:sz w:val="24"/>
                <w:szCs w:val="24"/>
                <w:lang w:val="en-US"/>
              </w:rPr>
              <w:t>Position</w:t>
            </w:r>
          </w:p>
        </w:tc>
        <w:tc>
          <w:tcPr>
            <w:tcW w:w="7935" w:type="dxa"/>
            <w:vAlign w:val="center"/>
          </w:tcPr>
          <w:p w14:paraId="470EFCF6" w14:textId="77777777" w:rsidR="00AB4B91" w:rsidRPr="00B60DF7" w:rsidRDefault="00AB4B91" w:rsidP="00AB4B91">
            <w:pPr>
              <w:pStyle w:val="LebenJahr"/>
              <w:rPr>
                <w:rFonts w:ascii="Calibri" w:hAnsi="Calibri" w:cs="Calibri"/>
                <w:sz w:val="24"/>
                <w:szCs w:val="24"/>
                <w:lang w:val="en-US"/>
              </w:rPr>
            </w:pPr>
            <w:r w:rsidRPr="00B60DF7">
              <w:rPr>
                <w:rFonts w:ascii="Calibri" w:hAnsi="Calibri" w:cs="Calibri"/>
                <w:sz w:val="24"/>
                <w:szCs w:val="24"/>
                <w:lang w:val="en-US"/>
              </w:rPr>
              <w:t>Text</w:t>
            </w:r>
          </w:p>
        </w:tc>
      </w:tr>
      <w:tr w:rsidR="00AB4B91" w:rsidRPr="00B60DF7" w14:paraId="06B7EA67" w14:textId="77777777" w:rsidTr="009E3029">
        <w:trPr>
          <w:trHeight w:val="370"/>
        </w:trPr>
        <w:tc>
          <w:tcPr>
            <w:tcW w:w="1846" w:type="dxa"/>
            <w:tcMar>
              <w:top w:w="72" w:type="dxa"/>
              <w:left w:w="144" w:type="dxa"/>
              <w:bottom w:w="72" w:type="dxa"/>
              <w:right w:w="144" w:type="dxa"/>
            </w:tcMar>
          </w:tcPr>
          <w:p w14:paraId="32E96D88" w14:textId="77777777" w:rsidR="00AB4B91" w:rsidRPr="00AB4B91" w:rsidRDefault="00AB4B91" w:rsidP="00AB4B91">
            <w:pPr>
              <w:pStyle w:val="Fuzeile"/>
              <w:jc w:val="left"/>
              <w:rPr>
                <w:rFonts w:ascii="Calibri" w:hAnsi="Calibri" w:cs="Calibri"/>
                <w:b/>
                <w:i w:val="0"/>
                <w:sz w:val="24"/>
                <w:szCs w:val="24"/>
                <w:lang w:val="en-US"/>
              </w:rPr>
            </w:pPr>
            <w:r w:rsidRPr="00AB4B91">
              <w:rPr>
                <w:rFonts w:ascii="Calibri" w:hAnsi="Calibri" w:cs="Calibri"/>
                <w:b/>
                <w:i w:val="0"/>
                <w:sz w:val="24"/>
                <w:szCs w:val="24"/>
                <w:lang w:val="en-US"/>
              </w:rPr>
              <w:t xml:space="preserve">Project </w:t>
            </w:r>
          </w:p>
          <w:p w14:paraId="2291C2BB" w14:textId="401BC82F" w:rsidR="00AB4B91" w:rsidRPr="00AB4B91" w:rsidRDefault="00AB4B91" w:rsidP="00AB4B91">
            <w:pPr>
              <w:pStyle w:val="LebenJahr"/>
              <w:jc w:val="left"/>
              <w:rPr>
                <w:rFonts w:ascii="Calibri" w:hAnsi="Calibri" w:cs="Calibri"/>
                <w:b/>
                <w:sz w:val="24"/>
                <w:szCs w:val="24"/>
                <w:lang w:val="en-US"/>
              </w:rPr>
            </w:pPr>
            <w:r w:rsidRPr="00AB4B91">
              <w:rPr>
                <w:rFonts w:ascii="Calibri" w:hAnsi="Calibri" w:cs="Calibri"/>
                <w:b/>
                <w:sz w:val="24"/>
                <w:szCs w:val="24"/>
                <w:lang w:val="en-US"/>
              </w:rPr>
              <w:t>Description</w:t>
            </w:r>
          </w:p>
        </w:tc>
        <w:tc>
          <w:tcPr>
            <w:tcW w:w="7935" w:type="dxa"/>
            <w:vAlign w:val="center"/>
          </w:tcPr>
          <w:p w14:paraId="4CE84BFC" w14:textId="77777777" w:rsidR="00AB4B91" w:rsidRPr="00B60DF7" w:rsidRDefault="00AB4B91" w:rsidP="00AB4B91">
            <w:pPr>
              <w:pStyle w:val="LebenJahr"/>
              <w:ind w:right="145"/>
              <w:rPr>
                <w:rFonts w:ascii="Calibri" w:hAnsi="Calibri" w:cs="Calibri"/>
                <w:sz w:val="24"/>
                <w:szCs w:val="24"/>
                <w:lang w:val="en-US"/>
              </w:rPr>
            </w:pPr>
            <w:r w:rsidRPr="00B60DF7">
              <w:rPr>
                <w:rFonts w:ascii="Calibri" w:hAnsi="Calibri" w:cs="Calibri"/>
                <w:sz w:val="24"/>
                <w:szCs w:val="24"/>
                <w:lang w:val="en-US"/>
              </w:rPr>
              <w:t>Text</w:t>
            </w:r>
          </w:p>
        </w:tc>
      </w:tr>
      <w:tr w:rsidR="00AB4B91" w:rsidRPr="00B60DF7" w14:paraId="6C689029" w14:textId="77777777" w:rsidTr="009E3029">
        <w:trPr>
          <w:trHeight w:val="283"/>
        </w:trPr>
        <w:tc>
          <w:tcPr>
            <w:tcW w:w="1846" w:type="dxa"/>
            <w:tcMar>
              <w:top w:w="72" w:type="dxa"/>
              <w:left w:w="144" w:type="dxa"/>
              <w:bottom w:w="72" w:type="dxa"/>
              <w:right w:w="144" w:type="dxa"/>
            </w:tcMar>
          </w:tcPr>
          <w:p w14:paraId="58A81B74" w14:textId="73191CF0" w:rsidR="00AB4B91" w:rsidRPr="00AB4B91" w:rsidRDefault="00AB4B91" w:rsidP="00AB4B91">
            <w:pPr>
              <w:pStyle w:val="LebenJahr"/>
              <w:jc w:val="left"/>
              <w:rPr>
                <w:rFonts w:ascii="Calibri" w:hAnsi="Calibri" w:cs="Calibri"/>
                <w:b/>
                <w:sz w:val="24"/>
                <w:szCs w:val="24"/>
                <w:lang w:val="en-US"/>
              </w:rPr>
            </w:pPr>
            <w:r w:rsidRPr="00AB4B91">
              <w:rPr>
                <w:rFonts w:ascii="Calibri" w:hAnsi="Calibri" w:cs="Calibri"/>
                <w:b/>
                <w:sz w:val="24"/>
                <w:szCs w:val="24"/>
                <w:lang w:val="en-US"/>
              </w:rPr>
              <w:t xml:space="preserve">Area of </w:t>
            </w:r>
            <w:r w:rsidRPr="00AB4B91">
              <w:rPr>
                <w:rFonts w:ascii="Calibri" w:hAnsi="Calibri" w:cs="Calibri"/>
                <w:b/>
                <w:sz w:val="24"/>
                <w:szCs w:val="24"/>
                <w:lang w:val="en-US"/>
              </w:rPr>
              <w:br/>
              <w:t>responsibility</w:t>
            </w:r>
          </w:p>
        </w:tc>
        <w:tc>
          <w:tcPr>
            <w:tcW w:w="7935" w:type="dxa"/>
            <w:vAlign w:val="center"/>
          </w:tcPr>
          <w:p w14:paraId="44320729" w14:textId="77777777" w:rsidR="00AB4B91" w:rsidRPr="00B60DF7" w:rsidRDefault="00AB4B91" w:rsidP="00AB4B91">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Text</w:t>
            </w:r>
          </w:p>
          <w:p w14:paraId="4E497773" w14:textId="77777777" w:rsidR="00AB4B91" w:rsidRPr="00B60DF7" w:rsidRDefault="00AB4B91" w:rsidP="00AB4B91">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Text</w:t>
            </w:r>
          </w:p>
          <w:p w14:paraId="73786285" w14:textId="77777777" w:rsidR="00AB4B91" w:rsidRPr="00B60DF7" w:rsidRDefault="00AB4B91" w:rsidP="00AB4B91">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 xml:space="preserve">Text </w:t>
            </w:r>
          </w:p>
        </w:tc>
      </w:tr>
    </w:tbl>
    <w:p w14:paraId="662A8CD7" w14:textId="22C61EB2" w:rsidR="001154B9" w:rsidRPr="00B60DF7" w:rsidRDefault="001154B9" w:rsidP="00F30814">
      <w:pPr>
        <w:pStyle w:val="LebenJahr"/>
        <w:rPr>
          <w:rFonts w:ascii="Calibri" w:hAnsi="Calibri" w:cs="Calibri"/>
          <w:sz w:val="24"/>
          <w:szCs w:val="24"/>
          <w:lang w:val="en-US"/>
        </w:rPr>
      </w:pPr>
    </w:p>
    <w:p w14:paraId="25945D12" w14:textId="77777777" w:rsidR="001154B9" w:rsidRPr="00B60DF7" w:rsidRDefault="001154B9" w:rsidP="00F30814">
      <w:pPr>
        <w:pStyle w:val="LebenJahr"/>
        <w:rPr>
          <w:rFonts w:ascii="Calibri" w:hAnsi="Calibri" w:cs="Calibri"/>
          <w:sz w:val="24"/>
          <w:szCs w:val="24"/>
          <w:lang w:val="en-US"/>
        </w:rPr>
      </w:pPr>
    </w:p>
    <w:tbl>
      <w:tblPr>
        <w:tblW w:w="9781" w:type="dxa"/>
        <w:tblInd w:w="284" w:type="dxa"/>
        <w:tblCellMar>
          <w:left w:w="0" w:type="dxa"/>
          <w:right w:w="0" w:type="dxa"/>
        </w:tblCellMar>
        <w:tblLook w:val="0420" w:firstRow="1" w:lastRow="0" w:firstColumn="0" w:lastColumn="0" w:noHBand="0" w:noVBand="1"/>
      </w:tblPr>
      <w:tblGrid>
        <w:gridCol w:w="1846"/>
        <w:gridCol w:w="7935"/>
      </w:tblGrid>
      <w:tr w:rsidR="00BF4180" w:rsidRPr="00B60DF7" w14:paraId="73E7F07B" w14:textId="77777777" w:rsidTr="009E3029">
        <w:trPr>
          <w:trHeight w:val="283"/>
        </w:trPr>
        <w:tc>
          <w:tcPr>
            <w:tcW w:w="1846" w:type="dxa"/>
            <w:shd w:val="clear" w:color="auto" w:fill="DCE6E6"/>
            <w:tcMar>
              <w:top w:w="72" w:type="dxa"/>
              <w:left w:w="144" w:type="dxa"/>
              <w:bottom w:w="72" w:type="dxa"/>
              <w:right w:w="144" w:type="dxa"/>
            </w:tcMar>
          </w:tcPr>
          <w:p w14:paraId="1F300CA5" w14:textId="77777777" w:rsidR="00BF4180" w:rsidRPr="00B60DF7" w:rsidRDefault="00BF4180" w:rsidP="00BF4180">
            <w:pPr>
              <w:pStyle w:val="LebenJahr"/>
              <w:jc w:val="left"/>
              <w:rPr>
                <w:rFonts w:ascii="Calibri" w:hAnsi="Calibri" w:cs="Calibri"/>
                <w:b/>
                <w:sz w:val="24"/>
                <w:szCs w:val="24"/>
                <w:lang w:val="en-US"/>
              </w:rPr>
            </w:pPr>
            <w:r w:rsidRPr="00B60DF7">
              <w:rPr>
                <w:rFonts w:ascii="Calibri" w:hAnsi="Calibri" w:cs="Calibri"/>
                <w:b/>
                <w:sz w:val="24"/>
                <w:szCs w:val="24"/>
                <w:lang w:val="en-US"/>
              </w:rPr>
              <w:lastRenderedPageBreak/>
              <w:t>20XX-20XX</w:t>
            </w:r>
          </w:p>
        </w:tc>
        <w:tc>
          <w:tcPr>
            <w:tcW w:w="7935" w:type="dxa"/>
            <w:shd w:val="clear" w:color="auto" w:fill="DCE6E6"/>
            <w:vAlign w:val="center"/>
          </w:tcPr>
          <w:p w14:paraId="1161E702" w14:textId="75F5A0E7" w:rsidR="00BF4180" w:rsidRPr="00B60DF7" w:rsidRDefault="00BF4180" w:rsidP="00BF4180">
            <w:pPr>
              <w:pStyle w:val="LebenJahr"/>
              <w:jc w:val="left"/>
              <w:rPr>
                <w:rFonts w:ascii="Calibri" w:hAnsi="Calibri" w:cs="Calibri"/>
                <w:b/>
                <w:bCs/>
                <w:sz w:val="24"/>
                <w:szCs w:val="24"/>
                <w:lang w:val="en-US"/>
              </w:rPr>
            </w:pPr>
            <w:r>
              <w:rPr>
                <w:rFonts w:ascii="Calibri" w:hAnsi="Calibri" w:cs="Calibri"/>
                <w:b/>
                <w:bCs/>
                <w:sz w:val="24"/>
                <w:szCs w:val="24"/>
                <w:lang w:val="en-US"/>
              </w:rPr>
              <w:t>Description</w:t>
            </w:r>
            <w:r w:rsidRPr="00B60DF7">
              <w:rPr>
                <w:rFonts w:ascii="Calibri" w:hAnsi="Calibri" w:cs="Calibri"/>
                <w:b/>
                <w:bCs/>
                <w:sz w:val="24"/>
                <w:szCs w:val="24"/>
                <w:lang w:val="en-US"/>
              </w:rPr>
              <w:t xml:space="preserve"> </w:t>
            </w:r>
            <w:r>
              <w:rPr>
                <w:rFonts w:ascii="Calibri" w:hAnsi="Calibri" w:cs="Calibri"/>
                <w:b/>
                <w:bCs/>
                <w:sz w:val="24"/>
                <w:szCs w:val="24"/>
                <w:lang w:val="en-US"/>
              </w:rPr>
              <w:t>of the Customer</w:t>
            </w:r>
            <w:r w:rsidRPr="00B60DF7">
              <w:rPr>
                <w:rFonts w:ascii="Calibri" w:hAnsi="Calibri" w:cs="Calibri"/>
                <w:b/>
                <w:bCs/>
                <w:sz w:val="24"/>
                <w:szCs w:val="24"/>
                <w:lang w:val="en-US"/>
              </w:rPr>
              <w:t xml:space="preserve"> (</w:t>
            </w:r>
            <w:r w:rsidR="00AA715E">
              <w:rPr>
                <w:rFonts w:ascii="Calibri" w:hAnsi="Calibri" w:cs="Calibri"/>
                <w:b/>
                <w:bCs/>
                <w:sz w:val="24"/>
                <w:szCs w:val="24"/>
                <w:lang w:val="en-US"/>
              </w:rPr>
              <w:t xml:space="preserve">if applicable, </w:t>
            </w:r>
            <w:r w:rsidRPr="00B60DF7">
              <w:rPr>
                <w:rFonts w:ascii="Calibri" w:hAnsi="Calibri" w:cs="Calibri"/>
                <w:b/>
                <w:bCs/>
                <w:sz w:val="24"/>
                <w:szCs w:val="24"/>
                <w:lang w:val="en-US"/>
              </w:rPr>
              <w:t xml:space="preserve">Name </w:t>
            </w:r>
            <w:r>
              <w:rPr>
                <w:rFonts w:ascii="Calibri" w:hAnsi="Calibri" w:cs="Calibri"/>
                <w:b/>
                <w:bCs/>
                <w:sz w:val="24"/>
                <w:szCs w:val="24"/>
                <w:lang w:val="en-US"/>
              </w:rPr>
              <w:t>of Customer</w:t>
            </w:r>
            <w:r w:rsidRPr="00B60DF7">
              <w:rPr>
                <w:rFonts w:ascii="Calibri" w:hAnsi="Calibri" w:cs="Calibri"/>
                <w:b/>
                <w:bCs/>
                <w:sz w:val="24"/>
                <w:szCs w:val="24"/>
                <w:lang w:val="en-US"/>
              </w:rPr>
              <w:t>)</w:t>
            </w:r>
          </w:p>
        </w:tc>
      </w:tr>
      <w:tr w:rsidR="00AB4B91" w:rsidRPr="00B60DF7" w14:paraId="3DD9D9B8" w14:textId="77777777" w:rsidTr="009E3029">
        <w:trPr>
          <w:trHeight w:val="227"/>
        </w:trPr>
        <w:tc>
          <w:tcPr>
            <w:tcW w:w="1846" w:type="dxa"/>
            <w:tcMar>
              <w:top w:w="72" w:type="dxa"/>
              <w:left w:w="144" w:type="dxa"/>
              <w:bottom w:w="72" w:type="dxa"/>
              <w:right w:w="144" w:type="dxa"/>
            </w:tcMar>
          </w:tcPr>
          <w:p w14:paraId="2401A272" w14:textId="59E51956" w:rsidR="00AB4B91" w:rsidRPr="00AB4B91" w:rsidRDefault="00AB4B91" w:rsidP="00AB4B91">
            <w:pPr>
              <w:pStyle w:val="LebenJahr"/>
              <w:jc w:val="left"/>
              <w:rPr>
                <w:rFonts w:ascii="Calibri" w:hAnsi="Calibri" w:cs="Calibri"/>
                <w:b/>
                <w:sz w:val="24"/>
                <w:szCs w:val="24"/>
                <w:lang w:val="en-US"/>
              </w:rPr>
            </w:pPr>
            <w:r w:rsidRPr="00AB4B91">
              <w:rPr>
                <w:rFonts w:ascii="Calibri" w:hAnsi="Calibri" w:cs="Calibri"/>
                <w:b/>
                <w:sz w:val="24"/>
                <w:szCs w:val="24"/>
                <w:lang w:val="en-US"/>
              </w:rPr>
              <w:t>Position</w:t>
            </w:r>
          </w:p>
        </w:tc>
        <w:tc>
          <w:tcPr>
            <w:tcW w:w="7935" w:type="dxa"/>
            <w:vAlign w:val="center"/>
          </w:tcPr>
          <w:p w14:paraId="6DC1C61B" w14:textId="77777777" w:rsidR="00AB4B91" w:rsidRPr="00B60DF7" w:rsidRDefault="00AB4B91" w:rsidP="00AB4B91">
            <w:pPr>
              <w:pStyle w:val="LebenJahr"/>
              <w:rPr>
                <w:rFonts w:ascii="Calibri" w:hAnsi="Calibri" w:cs="Calibri"/>
                <w:sz w:val="24"/>
                <w:szCs w:val="24"/>
                <w:lang w:val="en-US"/>
              </w:rPr>
            </w:pPr>
            <w:r w:rsidRPr="00B60DF7">
              <w:rPr>
                <w:rFonts w:ascii="Calibri" w:hAnsi="Calibri" w:cs="Calibri"/>
                <w:sz w:val="24"/>
                <w:szCs w:val="24"/>
                <w:lang w:val="en-US"/>
              </w:rPr>
              <w:t>Text</w:t>
            </w:r>
          </w:p>
        </w:tc>
      </w:tr>
      <w:tr w:rsidR="00AB4B91" w:rsidRPr="00B60DF7" w14:paraId="33F6081C" w14:textId="77777777" w:rsidTr="009E3029">
        <w:trPr>
          <w:trHeight w:val="370"/>
        </w:trPr>
        <w:tc>
          <w:tcPr>
            <w:tcW w:w="1846" w:type="dxa"/>
            <w:tcMar>
              <w:top w:w="72" w:type="dxa"/>
              <w:left w:w="144" w:type="dxa"/>
              <w:bottom w:w="72" w:type="dxa"/>
              <w:right w:w="144" w:type="dxa"/>
            </w:tcMar>
          </w:tcPr>
          <w:p w14:paraId="26D869C4" w14:textId="77777777" w:rsidR="00AB4B91" w:rsidRPr="00AB4B91" w:rsidRDefault="00AB4B91" w:rsidP="00AB4B91">
            <w:pPr>
              <w:pStyle w:val="Fuzeile"/>
              <w:jc w:val="left"/>
              <w:rPr>
                <w:rFonts w:ascii="Calibri" w:hAnsi="Calibri" w:cs="Calibri"/>
                <w:b/>
                <w:i w:val="0"/>
                <w:sz w:val="24"/>
                <w:szCs w:val="24"/>
                <w:lang w:val="en-US"/>
              </w:rPr>
            </w:pPr>
            <w:r w:rsidRPr="00AB4B91">
              <w:rPr>
                <w:rFonts w:ascii="Calibri" w:hAnsi="Calibri" w:cs="Calibri"/>
                <w:b/>
                <w:i w:val="0"/>
                <w:sz w:val="24"/>
                <w:szCs w:val="24"/>
                <w:lang w:val="en-US"/>
              </w:rPr>
              <w:t xml:space="preserve">Project </w:t>
            </w:r>
          </w:p>
          <w:p w14:paraId="423EC95B" w14:textId="575E4876" w:rsidR="00AB4B91" w:rsidRPr="00AB4B91" w:rsidRDefault="00AB4B91" w:rsidP="00AB4B91">
            <w:pPr>
              <w:pStyle w:val="LebenJahr"/>
              <w:jc w:val="left"/>
              <w:rPr>
                <w:rFonts w:ascii="Calibri" w:hAnsi="Calibri" w:cs="Calibri"/>
                <w:b/>
                <w:sz w:val="24"/>
                <w:szCs w:val="24"/>
                <w:lang w:val="en-US"/>
              </w:rPr>
            </w:pPr>
            <w:r w:rsidRPr="00AB4B91">
              <w:rPr>
                <w:rFonts w:ascii="Calibri" w:hAnsi="Calibri" w:cs="Calibri"/>
                <w:b/>
                <w:sz w:val="24"/>
                <w:szCs w:val="24"/>
                <w:lang w:val="en-US"/>
              </w:rPr>
              <w:t>Description</w:t>
            </w:r>
          </w:p>
        </w:tc>
        <w:tc>
          <w:tcPr>
            <w:tcW w:w="7935" w:type="dxa"/>
            <w:vAlign w:val="center"/>
          </w:tcPr>
          <w:p w14:paraId="7DBF6E43" w14:textId="77777777" w:rsidR="00AB4B91" w:rsidRPr="00B60DF7" w:rsidRDefault="00AB4B91" w:rsidP="00AB4B91">
            <w:pPr>
              <w:pStyle w:val="LebenJahr"/>
              <w:ind w:right="145"/>
              <w:rPr>
                <w:rFonts w:ascii="Calibri" w:hAnsi="Calibri" w:cs="Calibri"/>
                <w:sz w:val="24"/>
                <w:szCs w:val="24"/>
                <w:lang w:val="en-US"/>
              </w:rPr>
            </w:pPr>
            <w:r w:rsidRPr="00B60DF7">
              <w:rPr>
                <w:rFonts w:ascii="Calibri" w:hAnsi="Calibri" w:cs="Calibri"/>
                <w:sz w:val="24"/>
                <w:szCs w:val="24"/>
                <w:lang w:val="en-US"/>
              </w:rPr>
              <w:t>Text</w:t>
            </w:r>
          </w:p>
        </w:tc>
      </w:tr>
      <w:tr w:rsidR="00AB4B91" w:rsidRPr="00B60DF7" w14:paraId="5C0ABB73" w14:textId="77777777" w:rsidTr="009E3029">
        <w:trPr>
          <w:trHeight w:val="283"/>
        </w:trPr>
        <w:tc>
          <w:tcPr>
            <w:tcW w:w="1846" w:type="dxa"/>
            <w:tcMar>
              <w:top w:w="72" w:type="dxa"/>
              <w:left w:w="144" w:type="dxa"/>
              <w:bottom w:w="72" w:type="dxa"/>
              <w:right w:w="144" w:type="dxa"/>
            </w:tcMar>
          </w:tcPr>
          <w:p w14:paraId="00A1F91C" w14:textId="6C5861FF" w:rsidR="00AB4B91" w:rsidRPr="00AB4B91" w:rsidRDefault="00AB4B91" w:rsidP="00AB4B91">
            <w:pPr>
              <w:pStyle w:val="LebenJahr"/>
              <w:jc w:val="left"/>
              <w:rPr>
                <w:rFonts w:ascii="Calibri" w:hAnsi="Calibri" w:cs="Calibri"/>
                <w:b/>
                <w:sz w:val="24"/>
                <w:szCs w:val="24"/>
                <w:lang w:val="en-US"/>
              </w:rPr>
            </w:pPr>
            <w:r w:rsidRPr="00AB4B91">
              <w:rPr>
                <w:rFonts w:ascii="Calibri" w:hAnsi="Calibri" w:cs="Calibri"/>
                <w:b/>
                <w:sz w:val="24"/>
                <w:szCs w:val="24"/>
                <w:lang w:val="en-US"/>
              </w:rPr>
              <w:t xml:space="preserve">Area of </w:t>
            </w:r>
            <w:r w:rsidRPr="00AB4B91">
              <w:rPr>
                <w:rFonts w:ascii="Calibri" w:hAnsi="Calibri" w:cs="Calibri"/>
                <w:b/>
                <w:sz w:val="24"/>
                <w:szCs w:val="24"/>
                <w:lang w:val="en-US"/>
              </w:rPr>
              <w:br/>
              <w:t>responsibility</w:t>
            </w:r>
          </w:p>
        </w:tc>
        <w:tc>
          <w:tcPr>
            <w:tcW w:w="7935" w:type="dxa"/>
            <w:vAlign w:val="center"/>
          </w:tcPr>
          <w:p w14:paraId="60DE5FF7" w14:textId="77777777" w:rsidR="00AB4B91" w:rsidRPr="00B60DF7" w:rsidRDefault="00AB4B91" w:rsidP="00AB4B91">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Text</w:t>
            </w:r>
          </w:p>
          <w:p w14:paraId="4E147ACC" w14:textId="77777777" w:rsidR="00AB4B91" w:rsidRPr="00B60DF7" w:rsidRDefault="00AB4B91" w:rsidP="00AB4B91">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Text</w:t>
            </w:r>
          </w:p>
          <w:p w14:paraId="02B7B0EA" w14:textId="77777777" w:rsidR="00AB4B91" w:rsidRPr="00B60DF7" w:rsidRDefault="00AB4B91" w:rsidP="00AB4B91">
            <w:pPr>
              <w:pStyle w:val="LebenJahr"/>
              <w:numPr>
                <w:ilvl w:val="0"/>
                <w:numId w:val="37"/>
              </w:numPr>
              <w:spacing w:after="60"/>
              <w:ind w:left="284" w:hanging="227"/>
              <w:rPr>
                <w:rFonts w:ascii="Calibri" w:hAnsi="Calibri" w:cs="Calibri"/>
                <w:sz w:val="24"/>
                <w:szCs w:val="24"/>
                <w:lang w:val="en-US"/>
              </w:rPr>
            </w:pPr>
            <w:r w:rsidRPr="00B60DF7">
              <w:rPr>
                <w:rFonts w:ascii="Calibri" w:hAnsi="Calibri" w:cs="Calibri"/>
                <w:sz w:val="24"/>
                <w:szCs w:val="24"/>
                <w:lang w:val="en-US"/>
              </w:rPr>
              <w:t xml:space="preserve">Text </w:t>
            </w:r>
          </w:p>
        </w:tc>
      </w:tr>
    </w:tbl>
    <w:p w14:paraId="04FDFF19" w14:textId="77777777" w:rsidR="001154B9" w:rsidRPr="00B60DF7" w:rsidRDefault="001154B9" w:rsidP="00F30814">
      <w:pPr>
        <w:pStyle w:val="LebenJahr"/>
        <w:rPr>
          <w:rFonts w:ascii="Calibri" w:hAnsi="Calibri" w:cs="Calibri"/>
          <w:sz w:val="24"/>
          <w:szCs w:val="24"/>
          <w:lang w:val="en-US"/>
        </w:rPr>
      </w:pPr>
    </w:p>
    <w:sectPr w:rsidR="001154B9" w:rsidRPr="00B60DF7" w:rsidSect="00E10126">
      <w:headerReference w:type="default" r:id="rId11"/>
      <w:footerReference w:type="default" r:id="rId12"/>
      <w:headerReference w:type="first" r:id="rId13"/>
      <w:footerReference w:type="first" r:id="rId14"/>
      <w:pgSz w:w="11906" w:h="16838" w:code="9"/>
      <w:pgMar w:top="1559" w:right="849" w:bottom="709" w:left="992" w:header="425" w:footer="2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8A2F9" w14:textId="77777777" w:rsidR="00B670AE" w:rsidRDefault="00B670AE">
      <w:r>
        <w:separator/>
      </w:r>
    </w:p>
    <w:p w14:paraId="0EB0EE92" w14:textId="77777777" w:rsidR="00B670AE" w:rsidRDefault="00B670AE"/>
    <w:p w14:paraId="34BD0EC9" w14:textId="77777777" w:rsidR="00B670AE" w:rsidRDefault="00B670AE" w:rsidP="001B48F3"/>
  </w:endnote>
  <w:endnote w:type="continuationSeparator" w:id="0">
    <w:p w14:paraId="492ED648" w14:textId="77777777" w:rsidR="00B670AE" w:rsidRDefault="00B670AE">
      <w:r>
        <w:continuationSeparator/>
      </w:r>
    </w:p>
    <w:p w14:paraId="24DF6BBD" w14:textId="77777777" w:rsidR="00B670AE" w:rsidRDefault="00B670AE"/>
    <w:p w14:paraId="2A34F47F" w14:textId="77777777" w:rsidR="00B670AE" w:rsidRDefault="00B670AE" w:rsidP="001B48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729B075-C1DB-452C-A284-43ECCD370008}"/>
    <w:embedBold r:id="rId2" w:fontKey="{1F9A7C93-13D6-4EE8-801B-976B31C7F9EB}"/>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WAG TheSans">
    <w:altName w:val="Calibri"/>
    <w:charset w:val="00"/>
    <w:family w:val="swiss"/>
    <w:pitch w:val="variable"/>
    <w:sig w:usb0="A00002FF" w:usb1="5000605B" w:usb2="00000000" w:usb3="00000000" w:csb0="0000009F" w:csb1="00000000"/>
  </w:font>
  <w:font w:name="VWAG TheAntiqua">
    <w:altName w:val="Cambria"/>
    <w:charset w:val="00"/>
    <w:family w:val="roman"/>
    <w:pitch w:val="variable"/>
    <w:sig w:usb0="A00002FF" w:usb1="5000605B" w:usb2="00000000" w:usb3="00000000" w:csb0="0000009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Light">
    <w:altName w:val="Times New Roman"/>
    <w:charset w:val="00"/>
    <w:family w:val="roman"/>
    <w:pitch w:val="default"/>
  </w:font>
  <w:font w:name="ヒラギノ角ゴ Pro W3">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098960"/>
      <w:docPartObj>
        <w:docPartGallery w:val="Page Numbers (Bottom of Page)"/>
        <w:docPartUnique/>
      </w:docPartObj>
    </w:sdtPr>
    <w:sdtEndPr>
      <w:rPr>
        <w:rFonts w:ascii="Calibri" w:hAnsi="Calibri" w:cs="Calibri"/>
        <w:i w:val="0"/>
        <w:color w:val="3C5064"/>
      </w:rPr>
    </w:sdtEndPr>
    <w:sdtContent>
      <w:p w14:paraId="4332576D" w14:textId="4781A2C8" w:rsidR="001F3BBB" w:rsidRPr="003D5212" w:rsidRDefault="00F239DB" w:rsidP="00F30814">
        <w:pPr>
          <w:pStyle w:val="Fuzeile"/>
          <w:jc w:val="right"/>
          <w:rPr>
            <w:rFonts w:ascii="Calibri" w:hAnsi="Calibri" w:cs="Calibri"/>
            <w:i w:val="0"/>
            <w:color w:val="3C5064"/>
            <w:lang w:val="en-US"/>
          </w:rPr>
        </w:pPr>
        <w:r w:rsidRPr="00BE1B48">
          <w:rPr>
            <w:rFonts w:asciiTheme="majorHAnsi" w:hAnsiTheme="majorHAnsi" w:cstheme="majorHAnsi"/>
            <w:bCs/>
            <w:noProof/>
            <w:color w:val="3C5064"/>
            <w:sz w:val="28"/>
            <w:szCs w:val="32"/>
          </w:rPr>
          <mc:AlternateContent>
            <mc:Choice Requires="wps">
              <w:drawing>
                <wp:anchor distT="0" distB="0" distL="114300" distR="114300" simplePos="0" relativeHeight="251660800" behindDoc="0" locked="0" layoutInCell="1" allowOverlap="1" wp14:anchorId="303E6304" wp14:editId="345168CE">
                  <wp:simplePos x="0" y="0"/>
                  <wp:positionH relativeFrom="page">
                    <wp:posOffset>7066207</wp:posOffset>
                  </wp:positionH>
                  <wp:positionV relativeFrom="paragraph">
                    <wp:posOffset>29130</wp:posOffset>
                  </wp:positionV>
                  <wp:extent cx="491455" cy="77273"/>
                  <wp:effectExtent l="0" t="0" r="4445" b="0"/>
                  <wp:wrapNone/>
                  <wp:docPr id="1" name="Rechteck 1"/>
                  <wp:cNvGraphicFramePr/>
                  <a:graphic xmlns:a="http://schemas.openxmlformats.org/drawingml/2006/main">
                    <a:graphicData uri="http://schemas.microsoft.com/office/word/2010/wordprocessingShape">
                      <wps:wsp>
                        <wps:cNvSpPr/>
                        <wps:spPr>
                          <a:xfrm>
                            <a:off x="0" y="0"/>
                            <a:ext cx="491455" cy="77273"/>
                          </a:xfrm>
                          <a:prstGeom prst="rect">
                            <a:avLst/>
                          </a:prstGeom>
                          <a:solidFill>
                            <a:srgbClr val="3C506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8E9B8" id="Rechteck 1" o:spid="_x0000_s1026" style="position:absolute;margin-left:556.4pt;margin-top:2.3pt;width:38.7pt;height:6.1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" fillcolor="#3c5064" stroked="f" strokeweight="2pt">
                  <w10:wrap anchorx="page"/>
                </v:rect>
              </w:pict>
            </mc:Fallback>
          </mc:AlternateContent>
        </w:r>
        <w:r w:rsidR="00D25477" w:rsidRPr="003D5212">
          <w:rPr>
            <w:rFonts w:ascii="Calibri" w:hAnsi="Calibri" w:cs="Calibri"/>
            <w:i w:val="0"/>
            <w:color w:val="3C5064"/>
            <w:lang w:val="en-US"/>
          </w:rPr>
          <w:tab/>
        </w:r>
        <w:r w:rsidR="00D25477" w:rsidRPr="003D5212">
          <w:rPr>
            <w:rFonts w:ascii="Calibri" w:hAnsi="Calibri" w:cs="Calibri"/>
            <w:i w:val="0"/>
            <w:color w:val="3C5064"/>
            <w:lang w:val="en-US"/>
          </w:rPr>
          <w:tab/>
        </w:r>
        <w:r w:rsidR="007F7559" w:rsidRPr="003D5212">
          <w:rPr>
            <w:rFonts w:ascii="Calibri" w:hAnsi="Calibri" w:cs="Calibri"/>
            <w:i w:val="0"/>
            <w:color w:val="3C5064"/>
            <w:lang w:val="en-US"/>
          </w:rPr>
          <w:t xml:space="preserve">Management / Senior Consultant | </w:t>
        </w:r>
        <w:r w:rsidR="007F7559">
          <w:rPr>
            <w:rFonts w:ascii="Calibri" w:hAnsi="Calibri" w:cs="Calibri"/>
            <w:i w:val="0"/>
            <w:color w:val="3C5064"/>
            <w:lang w:val="en-US"/>
          </w:rPr>
          <w:t>Name Surname</w:t>
        </w:r>
        <w:r w:rsidR="007F7559" w:rsidRPr="00DA6413">
          <w:rPr>
            <w:rFonts w:ascii="Calibri" w:hAnsi="Calibri" w:cs="Calibri"/>
            <w:i w:val="0"/>
            <w:color w:val="3C5064"/>
            <w:lang w:val="en-US"/>
          </w:rPr>
          <w:t xml:space="preserve"> </w:t>
        </w:r>
        <w:r w:rsidR="007F7559" w:rsidRPr="003D5212">
          <w:rPr>
            <w:rFonts w:ascii="Calibri" w:hAnsi="Calibri" w:cs="Calibri"/>
            <w:i w:val="0"/>
            <w:color w:val="3C5064"/>
            <w:lang w:val="en-US"/>
          </w:rPr>
          <w:t>| Stat</w:t>
        </w:r>
        <w:r w:rsidR="007F7559">
          <w:rPr>
            <w:rFonts w:ascii="Calibri" w:hAnsi="Calibri" w:cs="Calibri"/>
            <w:i w:val="0"/>
            <w:color w:val="3C5064"/>
            <w:lang w:val="en-US"/>
          </w:rPr>
          <w:t>e</w:t>
        </w:r>
        <w:r w:rsidR="007F7559" w:rsidRPr="003D5212">
          <w:rPr>
            <w:rFonts w:ascii="Calibri" w:hAnsi="Calibri" w:cs="Calibri"/>
            <w:i w:val="0"/>
            <w:color w:val="3C5064"/>
            <w:lang w:val="en-US"/>
          </w:rPr>
          <w:t xml:space="preserve">: </w:t>
        </w:r>
        <w:r w:rsidR="007F7559">
          <w:rPr>
            <w:rFonts w:ascii="Calibri" w:hAnsi="Calibri" w:cs="Calibri"/>
            <w:i w:val="0"/>
            <w:color w:val="3C5064"/>
            <w:lang w:val="en-US"/>
          </w:rPr>
          <w:t>DD</w:t>
        </w:r>
        <w:r w:rsidR="007F7559" w:rsidRPr="003D5212">
          <w:rPr>
            <w:rFonts w:ascii="Calibri" w:hAnsi="Calibri" w:cs="Calibri"/>
            <w:i w:val="0"/>
            <w:color w:val="3C5064"/>
            <w:lang w:val="en-US"/>
          </w:rPr>
          <w:t>.</w:t>
        </w:r>
        <w:r w:rsidR="007F7559">
          <w:rPr>
            <w:rFonts w:ascii="Calibri" w:hAnsi="Calibri" w:cs="Calibri"/>
            <w:i w:val="0"/>
            <w:color w:val="3C5064"/>
            <w:lang w:val="en-US"/>
          </w:rPr>
          <w:t>MM</w:t>
        </w:r>
        <w:r w:rsidR="007F7559" w:rsidRPr="003D5212">
          <w:rPr>
            <w:rFonts w:ascii="Calibri" w:hAnsi="Calibri" w:cs="Calibri"/>
            <w:i w:val="0"/>
            <w:color w:val="3C5064"/>
            <w:lang w:val="en-US"/>
          </w:rPr>
          <w:t>.20</w:t>
        </w:r>
        <w:r w:rsidR="007F7559">
          <w:rPr>
            <w:rFonts w:ascii="Calibri" w:hAnsi="Calibri" w:cs="Calibri"/>
            <w:i w:val="0"/>
            <w:color w:val="3C5064"/>
            <w:lang w:val="en-US"/>
          </w:rPr>
          <w:t>20</w:t>
        </w:r>
        <w:r w:rsidR="007F7559" w:rsidRPr="003D5212">
          <w:rPr>
            <w:rFonts w:ascii="Calibri" w:hAnsi="Calibri" w:cs="Calibri"/>
            <w:i w:val="0"/>
            <w:color w:val="3C5064"/>
            <w:lang w:val="en-US"/>
          </w:rPr>
          <w:t xml:space="preserve"> </w:t>
        </w:r>
        <w:r w:rsidR="00F36F04" w:rsidRPr="003D5212">
          <w:rPr>
            <w:rFonts w:ascii="Calibri" w:hAnsi="Calibri" w:cs="Calibri"/>
            <w:i w:val="0"/>
            <w:color w:val="3C5064"/>
            <w:lang w:val="en-US"/>
          </w:rPr>
          <w:t xml:space="preserve">| </w:t>
        </w:r>
        <w:r w:rsidR="009338E8" w:rsidRPr="00BE1B48">
          <w:rPr>
            <w:rFonts w:ascii="Calibri" w:hAnsi="Calibri" w:cs="Calibri"/>
            <w:i w:val="0"/>
            <w:color w:val="3C5064"/>
          </w:rPr>
          <w:fldChar w:fldCharType="begin"/>
        </w:r>
        <w:r w:rsidR="009338E8" w:rsidRPr="003D5212">
          <w:rPr>
            <w:rFonts w:ascii="Calibri" w:hAnsi="Calibri" w:cs="Calibri"/>
            <w:i w:val="0"/>
            <w:color w:val="3C5064"/>
            <w:lang w:val="en-US"/>
          </w:rPr>
          <w:instrText>PAGE   \* MERGEFORMAT</w:instrText>
        </w:r>
        <w:r w:rsidR="009338E8" w:rsidRPr="00BE1B48">
          <w:rPr>
            <w:rFonts w:ascii="Calibri" w:hAnsi="Calibri" w:cs="Calibri"/>
            <w:i w:val="0"/>
            <w:color w:val="3C5064"/>
          </w:rPr>
          <w:fldChar w:fldCharType="separate"/>
        </w:r>
        <w:r w:rsidR="009338E8" w:rsidRPr="003D5212">
          <w:rPr>
            <w:rFonts w:ascii="Calibri" w:hAnsi="Calibri" w:cs="Calibri"/>
            <w:i w:val="0"/>
            <w:color w:val="3C5064"/>
            <w:lang w:val="en-US"/>
          </w:rPr>
          <w:t>2</w:t>
        </w:r>
        <w:r w:rsidR="009338E8" w:rsidRPr="00BE1B48">
          <w:rPr>
            <w:rFonts w:ascii="Calibri" w:hAnsi="Calibri" w:cs="Calibri"/>
            <w:i w:val="0"/>
            <w:color w:val="3C506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0641D" w14:textId="2CF6B420" w:rsidR="00D215CE" w:rsidRPr="00BE1B48" w:rsidRDefault="00CE0D42" w:rsidP="00B97A3B">
    <w:pPr>
      <w:pStyle w:val="Fuzeile"/>
      <w:tabs>
        <w:tab w:val="clear" w:pos="4536"/>
        <w:tab w:val="clear" w:pos="9072"/>
        <w:tab w:val="left" w:pos="2820"/>
        <w:tab w:val="center" w:pos="5031"/>
        <w:tab w:val="right" w:pos="10206"/>
      </w:tabs>
      <w:jc w:val="right"/>
      <w:rPr>
        <w:rFonts w:ascii="Calibri" w:hAnsi="Calibri" w:cs="Calibri"/>
        <w:i w:val="0"/>
        <w:color w:val="3C5064"/>
        <w:lang w:val="en-US"/>
      </w:rPr>
    </w:pPr>
    <w:r w:rsidRPr="00BE1B48">
      <w:rPr>
        <w:rFonts w:asciiTheme="majorHAnsi" w:hAnsiTheme="majorHAnsi" w:cstheme="majorHAnsi"/>
        <w:bCs/>
        <w:noProof/>
        <w:color w:val="3C5064"/>
        <w:sz w:val="28"/>
        <w:szCs w:val="32"/>
      </w:rPr>
      <mc:AlternateContent>
        <mc:Choice Requires="wps">
          <w:drawing>
            <wp:anchor distT="0" distB="0" distL="114300" distR="114300" simplePos="0" relativeHeight="251687424" behindDoc="0" locked="0" layoutInCell="1" allowOverlap="1" wp14:anchorId="377236E1" wp14:editId="33B01F05">
              <wp:simplePos x="0" y="0"/>
              <wp:positionH relativeFrom="page">
                <wp:posOffset>7065645</wp:posOffset>
              </wp:positionH>
              <wp:positionV relativeFrom="paragraph">
                <wp:posOffset>28575</wp:posOffset>
              </wp:positionV>
              <wp:extent cx="491455" cy="77273"/>
              <wp:effectExtent l="0" t="0" r="4445" b="0"/>
              <wp:wrapNone/>
              <wp:docPr id="13" name="Rechteck 13"/>
              <wp:cNvGraphicFramePr/>
              <a:graphic xmlns:a="http://schemas.openxmlformats.org/drawingml/2006/main">
                <a:graphicData uri="http://schemas.microsoft.com/office/word/2010/wordprocessingShape">
                  <wps:wsp>
                    <wps:cNvSpPr/>
                    <wps:spPr>
                      <a:xfrm>
                        <a:off x="0" y="0"/>
                        <a:ext cx="491455" cy="77273"/>
                      </a:xfrm>
                      <a:prstGeom prst="rect">
                        <a:avLst/>
                      </a:prstGeom>
                      <a:solidFill>
                        <a:srgbClr val="3C5064"/>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6BDD2" id="Rechteck 13" o:spid="_x0000_s1026" style="position:absolute;margin-left:556.35pt;margin-top:2.25pt;width:38.7pt;height:6.1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" fillcolor="#3c5064" stroked="f" strokeweight="2pt">
              <w10:wrap anchorx="page"/>
            </v:rect>
          </w:pict>
        </mc:Fallback>
      </mc:AlternateContent>
    </w:r>
    <w:r w:rsidR="00D215CE" w:rsidRPr="003D5212">
      <w:rPr>
        <w:rFonts w:ascii="Calibri" w:hAnsi="Calibri" w:cs="Calibri"/>
        <w:i w:val="0"/>
        <w:color w:val="3C5064"/>
        <w:lang w:val="en-US"/>
      </w:rPr>
      <w:tab/>
    </w:r>
    <w:r w:rsidR="00D215CE" w:rsidRPr="003D5212">
      <w:rPr>
        <w:rFonts w:ascii="Calibri" w:hAnsi="Calibri" w:cs="Calibri"/>
        <w:i w:val="0"/>
        <w:color w:val="3C5064"/>
        <w:lang w:val="en-US"/>
      </w:rPr>
      <w:tab/>
    </w:r>
    <w:r w:rsidR="003D5212" w:rsidRPr="003D5212">
      <w:rPr>
        <w:rFonts w:ascii="Calibri" w:hAnsi="Calibri" w:cs="Calibri"/>
        <w:i w:val="0"/>
        <w:color w:val="3C5064"/>
        <w:lang w:val="en-US"/>
      </w:rPr>
      <w:t xml:space="preserve">Management / Senior Consultant | </w:t>
    </w:r>
    <w:r w:rsidR="003D5212">
      <w:rPr>
        <w:rFonts w:ascii="Calibri" w:hAnsi="Calibri" w:cs="Calibri"/>
        <w:i w:val="0"/>
        <w:color w:val="3C5064"/>
        <w:lang w:val="en-US"/>
      </w:rPr>
      <w:t xml:space="preserve">Name </w:t>
    </w:r>
    <w:r w:rsidR="007F7559">
      <w:rPr>
        <w:rFonts w:ascii="Calibri" w:hAnsi="Calibri" w:cs="Calibri"/>
        <w:i w:val="0"/>
        <w:color w:val="3C5064"/>
        <w:lang w:val="en-US"/>
      </w:rPr>
      <w:t>Sur</w:t>
    </w:r>
    <w:r w:rsidR="003D5212">
      <w:rPr>
        <w:rFonts w:ascii="Calibri" w:hAnsi="Calibri" w:cs="Calibri"/>
        <w:i w:val="0"/>
        <w:color w:val="3C5064"/>
        <w:lang w:val="en-US"/>
      </w:rPr>
      <w:t>name</w:t>
    </w:r>
    <w:r w:rsidR="003D5212" w:rsidRPr="00DA6413">
      <w:rPr>
        <w:rFonts w:ascii="Calibri" w:hAnsi="Calibri" w:cs="Calibri"/>
        <w:i w:val="0"/>
        <w:color w:val="3C5064"/>
        <w:lang w:val="en-US"/>
      </w:rPr>
      <w:t xml:space="preserve"> </w:t>
    </w:r>
    <w:r w:rsidR="003D5212" w:rsidRPr="003D5212">
      <w:rPr>
        <w:rFonts w:ascii="Calibri" w:hAnsi="Calibri" w:cs="Calibri"/>
        <w:i w:val="0"/>
        <w:color w:val="3C5064"/>
        <w:lang w:val="en-US"/>
      </w:rPr>
      <w:t>| Stat</w:t>
    </w:r>
    <w:r w:rsidR="007F7559">
      <w:rPr>
        <w:rFonts w:ascii="Calibri" w:hAnsi="Calibri" w:cs="Calibri"/>
        <w:i w:val="0"/>
        <w:color w:val="3C5064"/>
        <w:lang w:val="en-US"/>
      </w:rPr>
      <w:t>e</w:t>
    </w:r>
    <w:r w:rsidR="003D5212" w:rsidRPr="003D5212">
      <w:rPr>
        <w:rFonts w:ascii="Calibri" w:hAnsi="Calibri" w:cs="Calibri"/>
        <w:i w:val="0"/>
        <w:color w:val="3C5064"/>
        <w:lang w:val="en-US"/>
      </w:rPr>
      <w:t xml:space="preserve">: </w:t>
    </w:r>
    <w:r w:rsidR="007F7559">
      <w:rPr>
        <w:rFonts w:ascii="Calibri" w:hAnsi="Calibri" w:cs="Calibri"/>
        <w:i w:val="0"/>
        <w:color w:val="3C5064"/>
        <w:lang w:val="en-US"/>
      </w:rPr>
      <w:t>DD</w:t>
    </w:r>
    <w:r w:rsidR="003D5212" w:rsidRPr="003D5212">
      <w:rPr>
        <w:rFonts w:ascii="Calibri" w:hAnsi="Calibri" w:cs="Calibri"/>
        <w:i w:val="0"/>
        <w:color w:val="3C5064"/>
        <w:lang w:val="en-US"/>
      </w:rPr>
      <w:t>.</w:t>
    </w:r>
    <w:r w:rsidR="003D5212">
      <w:rPr>
        <w:rFonts w:ascii="Calibri" w:hAnsi="Calibri" w:cs="Calibri"/>
        <w:i w:val="0"/>
        <w:color w:val="3C5064"/>
        <w:lang w:val="en-US"/>
      </w:rPr>
      <w:t>MM</w:t>
    </w:r>
    <w:r w:rsidR="003D5212" w:rsidRPr="003D5212">
      <w:rPr>
        <w:rFonts w:ascii="Calibri" w:hAnsi="Calibri" w:cs="Calibri"/>
        <w:i w:val="0"/>
        <w:color w:val="3C5064"/>
        <w:lang w:val="en-US"/>
      </w:rPr>
      <w:t>.20</w:t>
    </w:r>
    <w:r w:rsidR="003D5212">
      <w:rPr>
        <w:rFonts w:ascii="Calibri" w:hAnsi="Calibri" w:cs="Calibri"/>
        <w:i w:val="0"/>
        <w:color w:val="3C5064"/>
        <w:lang w:val="en-US"/>
      </w:rPr>
      <w:t>20</w:t>
    </w:r>
    <w:r w:rsidR="003D5212" w:rsidRPr="003D5212">
      <w:rPr>
        <w:rFonts w:ascii="Calibri" w:hAnsi="Calibri" w:cs="Calibri"/>
        <w:i w:val="0"/>
        <w:color w:val="3C5064"/>
        <w:lang w:val="en-US"/>
      </w:rPr>
      <w:t xml:space="preserve"> </w:t>
    </w:r>
    <w:r w:rsidR="00D215CE" w:rsidRPr="00BE1B48">
      <w:rPr>
        <w:rFonts w:ascii="Calibri" w:hAnsi="Calibri" w:cs="Calibri"/>
        <w:i w:val="0"/>
        <w:color w:val="3C5064"/>
        <w:lang w:val="en-US"/>
      </w:rPr>
      <w:t xml:space="preserve">| </w:t>
    </w:r>
    <w:r w:rsidR="00D215CE" w:rsidRPr="00BE1B48">
      <w:rPr>
        <w:rFonts w:ascii="Calibri" w:hAnsi="Calibri" w:cs="Calibri"/>
        <w:i w:val="0"/>
        <w:color w:val="3C5064"/>
      </w:rPr>
      <w:fldChar w:fldCharType="begin"/>
    </w:r>
    <w:r w:rsidR="00D215CE" w:rsidRPr="00BE1B48">
      <w:rPr>
        <w:rFonts w:ascii="Calibri" w:hAnsi="Calibri" w:cs="Calibri"/>
        <w:i w:val="0"/>
        <w:color w:val="3C5064"/>
        <w:lang w:val="en-US"/>
      </w:rPr>
      <w:instrText>PAGE   \* MERGEFORMAT</w:instrText>
    </w:r>
    <w:r w:rsidR="00D215CE" w:rsidRPr="00BE1B48">
      <w:rPr>
        <w:rFonts w:ascii="Calibri" w:hAnsi="Calibri" w:cs="Calibri"/>
        <w:i w:val="0"/>
        <w:color w:val="3C5064"/>
      </w:rPr>
      <w:fldChar w:fldCharType="separate"/>
    </w:r>
    <w:r w:rsidR="00D215CE" w:rsidRPr="00BE1B48">
      <w:rPr>
        <w:rFonts w:ascii="Calibri" w:hAnsi="Calibri" w:cs="Calibri"/>
        <w:i w:val="0"/>
        <w:color w:val="3C5064"/>
        <w:lang w:val="en-US"/>
      </w:rPr>
      <w:t>2</w:t>
    </w:r>
    <w:r w:rsidR="00D215CE" w:rsidRPr="00BE1B48">
      <w:rPr>
        <w:rFonts w:ascii="Calibri" w:hAnsi="Calibri" w:cs="Calibri"/>
        <w:i w:val="0"/>
        <w:color w:val="3C506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28DFC" w14:textId="77777777" w:rsidR="00B670AE" w:rsidRDefault="00B670AE">
      <w:r>
        <w:separator/>
      </w:r>
    </w:p>
    <w:p w14:paraId="192DA34A" w14:textId="77777777" w:rsidR="00B670AE" w:rsidRDefault="00B670AE"/>
    <w:p w14:paraId="06DDFDD7" w14:textId="77777777" w:rsidR="00B670AE" w:rsidRDefault="00B670AE" w:rsidP="001B48F3"/>
  </w:footnote>
  <w:footnote w:type="continuationSeparator" w:id="0">
    <w:p w14:paraId="31DB1940" w14:textId="77777777" w:rsidR="00B670AE" w:rsidRDefault="00B670AE">
      <w:r>
        <w:continuationSeparator/>
      </w:r>
    </w:p>
    <w:p w14:paraId="3D6468DE" w14:textId="77777777" w:rsidR="00B670AE" w:rsidRDefault="00B670AE"/>
    <w:p w14:paraId="5017E477" w14:textId="77777777" w:rsidR="00B670AE" w:rsidRDefault="00B670AE" w:rsidP="001B48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32D4" w14:textId="663BBF3A" w:rsidR="001F3BBB" w:rsidRPr="0082394F" w:rsidRDefault="0087250D" w:rsidP="00223195">
    <w:pPr>
      <w:pStyle w:val="Kopfzeile"/>
      <w:ind w:left="851"/>
      <w:rPr>
        <w:rFonts w:ascii="Calibri" w:hAnsi="Calibri" w:cs="Calibri"/>
        <w:bCs/>
        <w:color w:val="3C5064"/>
        <w:sz w:val="18"/>
      </w:rPr>
    </w:pPr>
    <w:r>
      <w:rPr>
        <w:rFonts w:asciiTheme="majorHAnsi" w:hAnsiTheme="majorHAnsi" w:cstheme="majorHAnsi"/>
        <w:bCs/>
        <w:noProof/>
        <w:color w:val="3C5064"/>
        <w:sz w:val="28"/>
        <w:szCs w:val="32"/>
      </w:rPr>
      <mc:AlternateContent>
        <mc:Choice Requires="wps">
          <w:drawing>
            <wp:anchor distT="0" distB="0" distL="114300" distR="114300" simplePos="0" relativeHeight="251728896" behindDoc="0" locked="0" layoutInCell="1" allowOverlap="1" wp14:anchorId="7499D936" wp14:editId="1F8661B2">
              <wp:simplePos x="0" y="0"/>
              <wp:positionH relativeFrom="page">
                <wp:align>left</wp:align>
              </wp:positionH>
              <wp:positionV relativeFrom="paragraph">
                <wp:posOffset>50014</wp:posOffset>
              </wp:positionV>
              <wp:extent cx="5323305" cy="238408"/>
              <wp:effectExtent l="0" t="0" r="0" b="9525"/>
              <wp:wrapNone/>
              <wp:docPr id="93" name="Rechteck 93"/>
              <wp:cNvGraphicFramePr/>
              <a:graphic xmlns:a="http://schemas.openxmlformats.org/drawingml/2006/main">
                <a:graphicData uri="http://schemas.microsoft.com/office/word/2010/wordprocessingShape">
                  <wps:wsp>
                    <wps:cNvSpPr/>
                    <wps:spPr>
                      <a:xfrm>
                        <a:off x="0" y="0"/>
                        <a:ext cx="5323305" cy="238408"/>
                      </a:xfrm>
                      <a:prstGeom prst="rect">
                        <a:avLst/>
                      </a:prstGeom>
                      <a:solidFill>
                        <a:srgbClr val="3C506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78C53" id="Rechteck 93" o:spid="_x0000_s1026" style="position:absolute;margin-left:0;margin-top:3.95pt;width:419.15pt;height:18.75pt;z-index:2517288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" fillcolor="#3c5064" stroked="f" strokeweight="2pt">
              <w10:wrap anchorx="page"/>
            </v:rect>
          </w:pict>
        </mc:Fallback>
      </mc:AlternateContent>
    </w:r>
    <w:r w:rsidRPr="001E2A8F">
      <w:rPr>
        <w:rFonts w:asciiTheme="majorHAnsi" w:hAnsiTheme="majorHAnsi" w:cstheme="majorHAnsi"/>
        <w:bCs/>
        <w:noProof/>
        <w:color w:val="3C5064"/>
        <w:sz w:val="28"/>
        <w:szCs w:val="32"/>
      </w:rPr>
      <w:drawing>
        <wp:anchor distT="0" distB="0" distL="114300" distR="114300" simplePos="0" relativeHeight="251659776" behindDoc="0" locked="0" layoutInCell="1" allowOverlap="1" wp14:anchorId="2622CBFE" wp14:editId="76C11408">
          <wp:simplePos x="0" y="0"/>
          <wp:positionH relativeFrom="margin">
            <wp:posOffset>4740783</wp:posOffset>
          </wp:positionH>
          <wp:positionV relativeFrom="paragraph">
            <wp:posOffset>68580</wp:posOffset>
          </wp:positionV>
          <wp:extent cx="1595755" cy="269875"/>
          <wp:effectExtent l="0" t="0" r="4445" b="0"/>
          <wp:wrapNone/>
          <wp:docPr id="5" name="Grafik 5" descr="Ein Bild, das Himmel, Objek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Grashoff_Schumm_RGB_groß.png"/>
                  <pic:cNvPicPr/>
                </pic:nvPicPr>
                <pic:blipFill>
                  <a:blip r:embed="rId1">
                    <a:extLst>
                      <a:ext uri="{28A0092B-C50C-407E-A947-70E740481C1C}">
                        <a14:useLocalDpi xmlns:a14="http://schemas.microsoft.com/office/drawing/2010/main" val="0"/>
                      </a:ext>
                    </a:extLst>
                  </a:blip>
                  <a:stretch>
                    <a:fillRect/>
                  </a:stretch>
                </pic:blipFill>
                <pic:spPr>
                  <a:xfrm>
                    <a:off x="0" y="0"/>
                    <a:ext cx="1595755" cy="26987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AF416" w14:textId="7D040288" w:rsidR="001F3BBB" w:rsidRPr="005037B6" w:rsidRDefault="003C2297" w:rsidP="00A70AD8">
    <w:pPr>
      <w:pStyle w:val="Kopfzeile"/>
      <w:tabs>
        <w:tab w:val="clear" w:pos="4536"/>
        <w:tab w:val="clear" w:pos="9072"/>
      </w:tabs>
      <w:ind w:left="284" w:right="-1"/>
      <w:jc w:val="left"/>
      <w:rPr>
        <w:rFonts w:ascii="Calibri" w:hAnsi="Calibri" w:cs="Calibri"/>
        <w:bCs/>
        <w:color w:val="FFFFFF" w:themeColor="background1"/>
        <w:szCs w:val="14"/>
      </w:rPr>
    </w:pPr>
    <w:r w:rsidRPr="005037B6">
      <w:rPr>
        <w:rFonts w:asciiTheme="majorHAnsi" w:hAnsiTheme="majorHAnsi" w:cstheme="majorHAnsi"/>
        <w:bCs/>
        <w:noProof/>
        <w:color w:val="FFFFFF" w:themeColor="background1"/>
        <w:sz w:val="24"/>
        <w:szCs w:val="28"/>
      </w:rPr>
      <mc:AlternateContent>
        <mc:Choice Requires="wps">
          <w:drawing>
            <wp:anchor distT="0" distB="0" distL="114300" distR="114300" simplePos="0" relativeHeight="251673088" behindDoc="1" locked="0" layoutInCell="1" allowOverlap="1" wp14:anchorId="036F5169" wp14:editId="2E1E6437">
              <wp:simplePos x="0" y="0"/>
              <wp:positionH relativeFrom="page">
                <wp:align>left</wp:align>
              </wp:positionH>
              <wp:positionV relativeFrom="paragraph">
                <wp:posOffset>2437</wp:posOffset>
              </wp:positionV>
              <wp:extent cx="5024487" cy="273377"/>
              <wp:effectExtent l="0" t="0" r="5080" b="0"/>
              <wp:wrapNone/>
              <wp:docPr id="92" name="Rechteck 92"/>
              <wp:cNvGraphicFramePr/>
              <a:graphic xmlns:a="http://schemas.openxmlformats.org/drawingml/2006/main">
                <a:graphicData uri="http://schemas.microsoft.com/office/word/2010/wordprocessingShape">
                  <wps:wsp>
                    <wps:cNvSpPr/>
                    <wps:spPr>
                      <a:xfrm>
                        <a:off x="0" y="0"/>
                        <a:ext cx="5024487" cy="273377"/>
                      </a:xfrm>
                      <a:prstGeom prst="rect">
                        <a:avLst/>
                      </a:prstGeom>
                      <a:solidFill>
                        <a:srgbClr val="3C506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7C24C" id="Rechteck 92" o:spid="_x0000_s1026" style="position:absolute;margin-left:0;margin-top:.2pt;width:395.65pt;height:21.55pt;z-index:-2516433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" fillcolor="#3c5064" stroked="f" strokeweight="2pt">
              <w10:wrap anchorx="page"/>
            </v:rect>
          </w:pict>
        </mc:Fallback>
      </mc:AlternateContent>
    </w:r>
    <w:r w:rsidRPr="005037B6">
      <w:rPr>
        <w:rFonts w:asciiTheme="majorHAnsi" w:hAnsiTheme="majorHAnsi" w:cstheme="majorHAnsi"/>
        <w:bCs/>
        <w:noProof/>
        <w:color w:val="FFFFFF" w:themeColor="background1"/>
        <w:sz w:val="24"/>
        <w:szCs w:val="28"/>
      </w:rPr>
      <w:drawing>
        <wp:anchor distT="0" distB="0" distL="114300" distR="114300" simplePos="0" relativeHeight="251685376" behindDoc="0" locked="0" layoutInCell="1" allowOverlap="1" wp14:anchorId="778CEBF7" wp14:editId="19750AF1">
          <wp:simplePos x="0" y="0"/>
          <wp:positionH relativeFrom="margin">
            <wp:posOffset>4444518</wp:posOffset>
          </wp:positionH>
          <wp:positionV relativeFrom="paragraph">
            <wp:posOffset>1905</wp:posOffset>
          </wp:positionV>
          <wp:extent cx="1959876" cy="331658"/>
          <wp:effectExtent l="0" t="0" r="2540" b="0"/>
          <wp:wrapNone/>
          <wp:docPr id="6" name="Grafik 6" descr="Ein Bild, das Himmel, Objek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Grashoff_Schumm_RGB_groß.png"/>
                  <pic:cNvPicPr/>
                </pic:nvPicPr>
                <pic:blipFill>
                  <a:blip r:embed="rId1">
                    <a:extLst>
                      <a:ext uri="{28A0092B-C50C-407E-A947-70E740481C1C}">
                        <a14:useLocalDpi xmlns:a14="http://schemas.microsoft.com/office/drawing/2010/main" val="0"/>
                      </a:ext>
                    </a:extLst>
                  </a:blip>
                  <a:stretch>
                    <a:fillRect/>
                  </a:stretch>
                </pic:blipFill>
                <pic:spPr>
                  <a:xfrm>
                    <a:off x="0" y="0"/>
                    <a:ext cx="1959876" cy="331658"/>
                  </a:xfrm>
                  <a:prstGeom prst="rect">
                    <a:avLst/>
                  </a:prstGeom>
                </pic:spPr>
              </pic:pic>
            </a:graphicData>
          </a:graphic>
          <wp14:sizeRelH relativeFrom="margin">
            <wp14:pctWidth>0</wp14:pctWidth>
          </wp14:sizeRelH>
          <wp14:sizeRelV relativeFrom="margin">
            <wp14:pctHeight>0</wp14:pctHeight>
          </wp14:sizeRelV>
        </wp:anchor>
      </w:drawing>
    </w:r>
    <w:r w:rsidR="00EA1690" w:rsidRPr="005037B6">
      <w:rPr>
        <w:rFonts w:ascii="Calibri" w:hAnsi="Calibri" w:cs="Calibri"/>
        <w:bCs/>
        <w:color w:val="FFFFFF" w:themeColor="background1"/>
        <w:sz w:val="32"/>
        <w:szCs w:val="24"/>
      </w:rPr>
      <w:t>P</w:t>
    </w:r>
    <w:r w:rsidR="00D023E4" w:rsidRPr="005037B6">
      <w:rPr>
        <w:rFonts w:ascii="Calibri" w:hAnsi="Calibri" w:cs="Calibri"/>
        <w:bCs/>
        <w:color w:val="FFFFFF" w:themeColor="background1"/>
        <w:sz w:val="32"/>
        <w:szCs w:val="24"/>
      </w:rPr>
      <w:t>R</w:t>
    </w:r>
    <w:r w:rsidR="00EA1690" w:rsidRPr="005037B6">
      <w:rPr>
        <w:rFonts w:ascii="Calibri" w:hAnsi="Calibri" w:cs="Calibri"/>
        <w:bCs/>
        <w:color w:val="FFFFFF" w:themeColor="background1"/>
        <w:sz w:val="32"/>
        <w:szCs w:val="24"/>
      </w:rPr>
      <w:t xml:space="preserve">OFESSIONAL PROFILE | </w:t>
    </w:r>
    <w:r w:rsidR="00B405FB">
      <w:rPr>
        <w:rFonts w:ascii="Calibri" w:hAnsi="Calibri" w:cs="Calibri"/>
        <w:bCs/>
        <w:caps/>
        <w:color w:val="FFFFFF" w:themeColor="background1"/>
        <w:sz w:val="32"/>
        <w:szCs w:val="24"/>
      </w:rPr>
      <w:t>Name</w:t>
    </w:r>
    <w:r w:rsidR="00DA6ED8" w:rsidRPr="00DA6ED8">
      <w:rPr>
        <w:rFonts w:ascii="Calibri" w:hAnsi="Calibri" w:cs="Calibri"/>
        <w:bCs/>
        <w:caps/>
        <w:color w:val="FFFFFF" w:themeColor="background1"/>
        <w:sz w:val="32"/>
        <w:szCs w:val="24"/>
      </w:rPr>
      <w:t xml:space="preserve"> </w:t>
    </w:r>
    <w:r w:rsidR="001910DA">
      <w:rPr>
        <w:rFonts w:ascii="Calibri" w:hAnsi="Calibri" w:cs="Calibri"/>
        <w:bCs/>
        <w:caps/>
        <w:color w:val="FFFFFF" w:themeColor="background1"/>
        <w:sz w:val="32"/>
        <w:szCs w:val="24"/>
      </w:rPr>
      <w:t>Sur</w:t>
    </w:r>
    <w:r w:rsidR="00C63DE3">
      <w:rPr>
        <w:rFonts w:ascii="Calibri" w:hAnsi="Calibri" w:cs="Calibri"/>
        <w:bCs/>
        <w:caps/>
        <w:color w:val="FFFFFF" w:themeColor="background1"/>
        <w:sz w:val="32"/>
        <w:szCs w:val="24"/>
      </w:rPr>
      <w:t>name</w:t>
    </w:r>
    <w:r w:rsidR="009B037B" w:rsidRPr="005037B6">
      <w:rPr>
        <w:rFonts w:asciiTheme="majorHAnsi" w:hAnsiTheme="majorHAnsi" w:cstheme="majorHAnsi"/>
        <w:bCs/>
        <w:color w:val="FFFFFF" w:themeColor="background1"/>
        <w:sz w:val="24"/>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6B5"/>
    <w:multiLevelType w:val="hybridMultilevel"/>
    <w:tmpl w:val="A9E8D04C"/>
    <w:lvl w:ilvl="0" w:tplc="0407000F">
      <w:start w:val="1"/>
      <w:numFmt w:val="decimal"/>
      <w:lvlText w:val="%1."/>
      <w:lvlJc w:val="left"/>
      <w:pPr>
        <w:ind w:left="1163" w:hanging="360"/>
      </w:pPr>
    </w:lvl>
    <w:lvl w:ilvl="1" w:tplc="04070019" w:tentative="1">
      <w:start w:val="1"/>
      <w:numFmt w:val="lowerLetter"/>
      <w:lvlText w:val="%2."/>
      <w:lvlJc w:val="left"/>
      <w:pPr>
        <w:ind w:left="1883" w:hanging="360"/>
      </w:pPr>
    </w:lvl>
    <w:lvl w:ilvl="2" w:tplc="0407001B" w:tentative="1">
      <w:start w:val="1"/>
      <w:numFmt w:val="lowerRoman"/>
      <w:lvlText w:val="%3."/>
      <w:lvlJc w:val="right"/>
      <w:pPr>
        <w:ind w:left="2603" w:hanging="180"/>
      </w:pPr>
    </w:lvl>
    <w:lvl w:ilvl="3" w:tplc="0407000F" w:tentative="1">
      <w:start w:val="1"/>
      <w:numFmt w:val="decimal"/>
      <w:lvlText w:val="%4."/>
      <w:lvlJc w:val="left"/>
      <w:pPr>
        <w:ind w:left="3323" w:hanging="360"/>
      </w:pPr>
    </w:lvl>
    <w:lvl w:ilvl="4" w:tplc="04070019" w:tentative="1">
      <w:start w:val="1"/>
      <w:numFmt w:val="lowerLetter"/>
      <w:lvlText w:val="%5."/>
      <w:lvlJc w:val="left"/>
      <w:pPr>
        <w:ind w:left="4043" w:hanging="360"/>
      </w:pPr>
    </w:lvl>
    <w:lvl w:ilvl="5" w:tplc="0407001B" w:tentative="1">
      <w:start w:val="1"/>
      <w:numFmt w:val="lowerRoman"/>
      <w:lvlText w:val="%6."/>
      <w:lvlJc w:val="right"/>
      <w:pPr>
        <w:ind w:left="4763" w:hanging="180"/>
      </w:pPr>
    </w:lvl>
    <w:lvl w:ilvl="6" w:tplc="0407000F" w:tentative="1">
      <w:start w:val="1"/>
      <w:numFmt w:val="decimal"/>
      <w:lvlText w:val="%7."/>
      <w:lvlJc w:val="left"/>
      <w:pPr>
        <w:ind w:left="5483" w:hanging="360"/>
      </w:pPr>
    </w:lvl>
    <w:lvl w:ilvl="7" w:tplc="04070019" w:tentative="1">
      <w:start w:val="1"/>
      <w:numFmt w:val="lowerLetter"/>
      <w:lvlText w:val="%8."/>
      <w:lvlJc w:val="left"/>
      <w:pPr>
        <w:ind w:left="6203" w:hanging="360"/>
      </w:pPr>
    </w:lvl>
    <w:lvl w:ilvl="8" w:tplc="0407001B" w:tentative="1">
      <w:start w:val="1"/>
      <w:numFmt w:val="lowerRoman"/>
      <w:lvlText w:val="%9."/>
      <w:lvlJc w:val="right"/>
      <w:pPr>
        <w:ind w:left="6923" w:hanging="180"/>
      </w:pPr>
    </w:lvl>
  </w:abstractNum>
  <w:abstractNum w:abstractNumId="1" w15:restartNumberingAfterBreak="0">
    <w:nsid w:val="03D11591"/>
    <w:multiLevelType w:val="multilevel"/>
    <w:tmpl w:val="6E900310"/>
    <w:lvl w:ilvl="0">
      <w:start w:val="1"/>
      <w:numFmt w:val="decimal"/>
      <w:pStyle w:val="berschrift1"/>
      <w:suff w:val="nothing"/>
      <w:lvlText w:val="%1.  "/>
      <w:lvlJc w:val="left"/>
      <w:pPr>
        <w:ind w:left="0" w:firstLine="0"/>
      </w:pPr>
      <w:rPr>
        <w:rFonts w:hint="default"/>
      </w:rPr>
    </w:lvl>
    <w:lvl w:ilvl="1">
      <w:start w:val="1"/>
      <w:numFmt w:val="decimal"/>
      <w:pStyle w:val="berschrift2"/>
      <w:suff w:val="nothing"/>
      <w:lvlText w:val="%1.%2  "/>
      <w:lvlJc w:val="left"/>
      <w:pPr>
        <w:ind w:left="0" w:firstLine="0"/>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9D267E0"/>
    <w:multiLevelType w:val="hybridMultilevel"/>
    <w:tmpl w:val="C0FADD08"/>
    <w:lvl w:ilvl="0" w:tplc="7DDAA74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EE3222"/>
    <w:multiLevelType w:val="hybridMultilevel"/>
    <w:tmpl w:val="DBB2EF68"/>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0DC57AE9"/>
    <w:multiLevelType w:val="hybridMultilevel"/>
    <w:tmpl w:val="A8D2FB3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0F961177"/>
    <w:multiLevelType w:val="hybridMultilevel"/>
    <w:tmpl w:val="46EC17D0"/>
    <w:lvl w:ilvl="0" w:tplc="0409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515082A"/>
    <w:multiLevelType w:val="hybridMultilevel"/>
    <w:tmpl w:val="BEA8A9A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1874591D"/>
    <w:multiLevelType w:val="hybridMultilevel"/>
    <w:tmpl w:val="CC4402C6"/>
    <w:lvl w:ilvl="0" w:tplc="04090001">
      <w:start w:val="1"/>
      <w:numFmt w:val="bullet"/>
      <w:lvlText w:val=""/>
      <w:lvlJc w:val="left"/>
      <w:pPr>
        <w:ind w:left="803" w:hanging="360"/>
      </w:pPr>
      <w:rPr>
        <w:rFonts w:ascii="Symbol" w:hAnsi="Symbol" w:hint="default"/>
      </w:rPr>
    </w:lvl>
    <w:lvl w:ilvl="1" w:tplc="04090003">
      <w:start w:val="1"/>
      <w:numFmt w:val="bullet"/>
      <w:lvlText w:val="o"/>
      <w:lvlJc w:val="left"/>
      <w:pPr>
        <w:ind w:left="1523" w:hanging="360"/>
      </w:pPr>
      <w:rPr>
        <w:rFonts w:ascii="Courier New" w:hAnsi="Courier New" w:cs="Courier New" w:hint="default"/>
      </w:rPr>
    </w:lvl>
    <w:lvl w:ilvl="2" w:tplc="04090005" w:tentative="1">
      <w:start w:val="1"/>
      <w:numFmt w:val="bullet"/>
      <w:lvlText w:val=""/>
      <w:lvlJc w:val="left"/>
      <w:pPr>
        <w:ind w:left="2243" w:hanging="360"/>
      </w:pPr>
      <w:rPr>
        <w:rFonts w:ascii="Wingdings" w:hAnsi="Wingdings" w:hint="default"/>
      </w:rPr>
    </w:lvl>
    <w:lvl w:ilvl="3" w:tplc="04090001" w:tentative="1">
      <w:start w:val="1"/>
      <w:numFmt w:val="bullet"/>
      <w:lvlText w:val=""/>
      <w:lvlJc w:val="left"/>
      <w:pPr>
        <w:ind w:left="2963" w:hanging="360"/>
      </w:pPr>
      <w:rPr>
        <w:rFonts w:ascii="Symbol" w:hAnsi="Symbol" w:hint="default"/>
      </w:rPr>
    </w:lvl>
    <w:lvl w:ilvl="4" w:tplc="04090003" w:tentative="1">
      <w:start w:val="1"/>
      <w:numFmt w:val="bullet"/>
      <w:lvlText w:val="o"/>
      <w:lvlJc w:val="left"/>
      <w:pPr>
        <w:ind w:left="3683" w:hanging="360"/>
      </w:pPr>
      <w:rPr>
        <w:rFonts w:ascii="Courier New" w:hAnsi="Courier New" w:cs="Courier New" w:hint="default"/>
      </w:rPr>
    </w:lvl>
    <w:lvl w:ilvl="5" w:tplc="04090005" w:tentative="1">
      <w:start w:val="1"/>
      <w:numFmt w:val="bullet"/>
      <w:lvlText w:val=""/>
      <w:lvlJc w:val="left"/>
      <w:pPr>
        <w:ind w:left="4403" w:hanging="360"/>
      </w:pPr>
      <w:rPr>
        <w:rFonts w:ascii="Wingdings" w:hAnsi="Wingdings" w:hint="default"/>
      </w:rPr>
    </w:lvl>
    <w:lvl w:ilvl="6" w:tplc="04090001" w:tentative="1">
      <w:start w:val="1"/>
      <w:numFmt w:val="bullet"/>
      <w:lvlText w:val=""/>
      <w:lvlJc w:val="left"/>
      <w:pPr>
        <w:ind w:left="5123" w:hanging="360"/>
      </w:pPr>
      <w:rPr>
        <w:rFonts w:ascii="Symbol" w:hAnsi="Symbol" w:hint="default"/>
      </w:rPr>
    </w:lvl>
    <w:lvl w:ilvl="7" w:tplc="04090003" w:tentative="1">
      <w:start w:val="1"/>
      <w:numFmt w:val="bullet"/>
      <w:lvlText w:val="o"/>
      <w:lvlJc w:val="left"/>
      <w:pPr>
        <w:ind w:left="5843" w:hanging="360"/>
      </w:pPr>
      <w:rPr>
        <w:rFonts w:ascii="Courier New" w:hAnsi="Courier New" w:cs="Courier New" w:hint="default"/>
      </w:rPr>
    </w:lvl>
    <w:lvl w:ilvl="8" w:tplc="04090005" w:tentative="1">
      <w:start w:val="1"/>
      <w:numFmt w:val="bullet"/>
      <w:lvlText w:val=""/>
      <w:lvlJc w:val="left"/>
      <w:pPr>
        <w:ind w:left="6563" w:hanging="360"/>
      </w:pPr>
      <w:rPr>
        <w:rFonts w:ascii="Wingdings" w:hAnsi="Wingdings" w:hint="default"/>
      </w:rPr>
    </w:lvl>
  </w:abstractNum>
  <w:abstractNum w:abstractNumId="8" w15:restartNumberingAfterBreak="0">
    <w:nsid w:val="1D2A0B82"/>
    <w:multiLevelType w:val="hybridMultilevel"/>
    <w:tmpl w:val="035402A6"/>
    <w:lvl w:ilvl="0" w:tplc="DA14BD0A">
      <w:start w:val="1"/>
      <w:numFmt w:val="bullet"/>
      <w:lvlText w:val=""/>
      <w:lvlJc w:val="left"/>
      <w:pPr>
        <w:ind w:left="443" w:hanging="360"/>
      </w:pPr>
      <w:rPr>
        <w:rFonts w:ascii="Symbol" w:hAnsi="Symbol" w:hint="default"/>
        <w:color w:val="auto"/>
      </w:rPr>
    </w:lvl>
    <w:lvl w:ilvl="1" w:tplc="04070003">
      <w:start w:val="1"/>
      <w:numFmt w:val="bullet"/>
      <w:lvlText w:val="o"/>
      <w:lvlJc w:val="left"/>
      <w:pPr>
        <w:ind w:left="1163" w:hanging="360"/>
      </w:pPr>
      <w:rPr>
        <w:rFonts w:ascii="Courier New" w:hAnsi="Courier New" w:cs="Courier New" w:hint="default"/>
      </w:rPr>
    </w:lvl>
    <w:lvl w:ilvl="2" w:tplc="04070005" w:tentative="1">
      <w:start w:val="1"/>
      <w:numFmt w:val="bullet"/>
      <w:lvlText w:val=""/>
      <w:lvlJc w:val="left"/>
      <w:pPr>
        <w:ind w:left="1883" w:hanging="360"/>
      </w:pPr>
      <w:rPr>
        <w:rFonts w:ascii="Wingdings" w:hAnsi="Wingdings" w:hint="default"/>
      </w:rPr>
    </w:lvl>
    <w:lvl w:ilvl="3" w:tplc="04070001" w:tentative="1">
      <w:start w:val="1"/>
      <w:numFmt w:val="bullet"/>
      <w:lvlText w:val=""/>
      <w:lvlJc w:val="left"/>
      <w:pPr>
        <w:ind w:left="2603" w:hanging="360"/>
      </w:pPr>
      <w:rPr>
        <w:rFonts w:ascii="Symbol" w:hAnsi="Symbol" w:hint="default"/>
      </w:rPr>
    </w:lvl>
    <w:lvl w:ilvl="4" w:tplc="04070003" w:tentative="1">
      <w:start w:val="1"/>
      <w:numFmt w:val="bullet"/>
      <w:lvlText w:val="o"/>
      <w:lvlJc w:val="left"/>
      <w:pPr>
        <w:ind w:left="3323" w:hanging="360"/>
      </w:pPr>
      <w:rPr>
        <w:rFonts w:ascii="Courier New" w:hAnsi="Courier New" w:cs="Courier New" w:hint="default"/>
      </w:rPr>
    </w:lvl>
    <w:lvl w:ilvl="5" w:tplc="04070005" w:tentative="1">
      <w:start w:val="1"/>
      <w:numFmt w:val="bullet"/>
      <w:lvlText w:val=""/>
      <w:lvlJc w:val="left"/>
      <w:pPr>
        <w:ind w:left="4043" w:hanging="360"/>
      </w:pPr>
      <w:rPr>
        <w:rFonts w:ascii="Wingdings" w:hAnsi="Wingdings" w:hint="default"/>
      </w:rPr>
    </w:lvl>
    <w:lvl w:ilvl="6" w:tplc="04070001" w:tentative="1">
      <w:start w:val="1"/>
      <w:numFmt w:val="bullet"/>
      <w:lvlText w:val=""/>
      <w:lvlJc w:val="left"/>
      <w:pPr>
        <w:ind w:left="4763" w:hanging="360"/>
      </w:pPr>
      <w:rPr>
        <w:rFonts w:ascii="Symbol" w:hAnsi="Symbol" w:hint="default"/>
      </w:rPr>
    </w:lvl>
    <w:lvl w:ilvl="7" w:tplc="04070003" w:tentative="1">
      <w:start w:val="1"/>
      <w:numFmt w:val="bullet"/>
      <w:lvlText w:val="o"/>
      <w:lvlJc w:val="left"/>
      <w:pPr>
        <w:ind w:left="5483" w:hanging="360"/>
      </w:pPr>
      <w:rPr>
        <w:rFonts w:ascii="Courier New" w:hAnsi="Courier New" w:cs="Courier New" w:hint="default"/>
      </w:rPr>
    </w:lvl>
    <w:lvl w:ilvl="8" w:tplc="04070005" w:tentative="1">
      <w:start w:val="1"/>
      <w:numFmt w:val="bullet"/>
      <w:lvlText w:val=""/>
      <w:lvlJc w:val="left"/>
      <w:pPr>
        <w:ind w:left="6203" w:hanging="360"/>
      </w:pPr>
      <w:rPr>
        <w:rFonts w:ascii="Wingdings" w:hAnsi="Wingdings" w:hint="default"/>
      </w:rPr>
    </w:lvl>
  </w:abstractNum>
  <w:abstractNum w:abstractNumId="9" w15:restartNumberingAfterBreak="0">
    <w:nsid w:val="1F6650D9"/>
    <w:multiLevelType w:val="hybridMultilevel"/>
    <w:tmpl w:val="A7C270CE"/>
    <w:lvl w:ilvl="0" w:tplc="04070001">
      <w:start w:val="1"/>
      <w:numFmt w:val="bullet"/>
      <w:lvlText w:val=""/>
      <w:lvlJc w:val="left"/>
      <w:pPr>
        <w:ind w:left="803" w:hanging="360"/>
      </w:pPr>
      <w:rPr>
        <w:rFonts w:ascii="Symbol" w:hAnsi="Symbol" w:hint="default"/>
      </w:rPr>
    </w:lvl>
    <w:lvl w:ilvl="1" w:tplc="04070003" w:tentative="1">
      <w:start w:val="1"/>
      <w:numFmt w:val="bullet"/>
      <w:lvlText w:val="o"/>
      <w:lvlJc w:val="left"/>
      <w:pPr>
        <w:ind w:left="1523" w:hanging="360"/>
      </w:pPr>
      <w:rPr>
        <w:rFonts w:ascii="Courier New" w:hAnsi="Courier New" w:cs="Courier New" w:hint="default"/>
      </w:rPr>
    </w:lvl>
    <w:lvl w:ilvl="2" w:tplc="04070005" w:tentative="1">
      <w:start w:val="1"/>
      <w:numFmt w:val="bullet"/>
      <w:lvlText w:val=""/>
      <w:lvlJc w:val="left"/>
      <w:pPr>
        <w:ind w:left="2243" w:hanging="360"/>
      </w:pPr>
      <w:rPr>
        <w:rFonts w:ascii="Wingdings" w:hAnsi="Wingdings" w:hint="default"/>
      </w:rPr>
    </w:lvl>
    <w:lvl w:ilvl="3" w:tplc="04070001" w:tentative="1">
      <w:start w:val="1"/>
      <w:numFmt w:val="bullet"/>
      <w:lvlText w:val=""/>
      <w:lvlJc w:val="left"/>
      <w:pPr>
        <w:ind w:left="2963" w:hanging="360"/>
      </w:pPr>
      <w:rPr>
        <w:rFonts w:ascii="Symbol" w:hAnsi="Symbol" w:hint="default"/>
      </w:rPr>
    </w:lvl>
    <w:lvl w:ilvl="4" w:tplc="04070003" w:tentative="1">
      <w:start w:val="1"/>
      <w:numFmt w:val="bullet"/>
      <w:lvlText w:val="o"/>
      <w:lvlJc w:val="left"/>
      <w:pPr>
        <w:ind w:left="3683" w:hanging="360"/>
      </w:pPr>
      <w:rPr>
        <w:rFonts w:ascii="Courier New" w:hAnsi="Courier New" w:cs="Courier New" w:hint="default"/>
      </w:rPr>
    </w:lvl>
    <w:lvl w:ilvl="5" w:tplc="04070005" w:tentative="1">
      <w:start w:val="1"/>
      <w:numFmt w:val="bullet"/>
      <w:lvlText w:val=""/>
      <w:lvlJc w:val="left"/>
      <w:pPr>
        <w:ind w:left="4403" w:hanging="360"/>
      </w:pPr>
      <w:rPr>
        <w:rFonts w:ascii="Wingdings" w:hAnsi="Wingdings" w:hint="default"/>
      </w:rPr>
    </w:lvl>
    <w:lvl w:ilvl="6" w:tplc="04070001" w:tentative="1">
      <w:start w:val="1"/>
      <w:numFmt w:val="bullet"/>
      <w:lvlText w:val=""/>
      <w:lvlJc w:val="left"/>
      <w:pPr>
        <w:ind w:left="5123" w:hanging="360"/>
      </w:pPr>
      <w:rPr>
        <w:rFonts w:ascii="Symbol" w:hAnsi="Symbol" w:hint="default"/>
      </w:rPr>
    </w:lvl>
    <w:lvl w:ilvl="7" w:tplc="04070003" w:tentative="1">
      <w:start w:val="1"/>
      <w:numFmt w:val="bullet"/>
      <w:lvlText w:val="o"/>
      <w:lvlJc w:val="left"/>
      <w:pPr>
        <w:ind w:left="5843" w:hanging="360"/>
      </w:pPr>
      <w:rPr>
        <w:rFonts w:ascii="Courier New" w:hAnsi="Courier New" w:cs="Courier New" w:hint="default"/>
      </w:rPr>
    </w:lvl>
    <w:lvl w:ilvl="8" w:tplc="04070005" w:tentative="1">
      <w:start w:val="1"/>
      <w:numFmt w:val="bullet"/>
      <w:lvlText w:val=""/>
      <w:lvlJc w:val="left"/>
      <w:pPr>
        <w:ind w:left="6563" w:hanging="360"/>
      </w:pPr>
      <w:rPr>
        <w:rFonts w:ascii="Wingdings" w:hAnsi="Wingdings" w:hint="default"/>
      </w:rPr>
    </w:lvl>
  </w:abstractNum>
  <w:abstractNum w:abstractNumId="10" w15:restartNumberingAfterBreak="0">
    <w:nsid w:val="241A37CA"/>
    <w:multiLevelType w:val="hybridMultilevel"/>
    <w:tmpl w:val="08329F62"/>
    <w:lvl w:ilvl="0" w:tplc="04070001">
      <w:start w:val="1"/>
      <w:numFmt w:val="bullet"/>
      <w:lvlText w:val=""/>
      <w:lvlJc w:val="left"/>
      <w:pPr>
        <w:ind w:left="443" w:hanging="360"/>
      </w:pPr>
      <w:rPr>
        <w:rFonts w:ascii="Symbol" w:hAnsi="Symbol" w:hint="default"/>
      </w:rPr>
    </w:lvl>
    <w:lvl w:ilvl="1" w:tplc="04070003" w:tentative="1">
      <w:start w:val="1"/>
      <w:numFmt w:val="bullet"/>
      <w:lvlText w:val="o"/>
      <w:lvlJc w:val="left"/>
      <w:pPr>
        <w:ind w:left="1163" w:hanging="360"/>
      </w:pPr>
      <w:rPr>
        <w:rFonts w:ascii="Courier New" w:hAnsi="Courier New" w:cs="Courier New" w:hint="default"/>
      </w:rPr>
    </w:lvl>
    <w:lvl w:ilvl="2" w:tplc="04070005" w:tentative="1">
      <w:start w:val="1"/>
      <w:numFmt w:val="bullet"/>
      <w:lvlText w:val=""/>
      <w:lvlJc w:val="left"/>
      <w:pPr>
        <w:ind w:left="1883" w:hanging="360"/>
      </w:pPr>
      <w:rPr>
        <w:rFonts w:ascii="Wingdings" w:hAnsi="Wingdings" w:hint="default"/>
      </w:rPr>
    </w:lvl>
    <w:lvl w:ilvl="3" w:tplc="04070001" w:tentative="1">
      <w:start w:val="1"/>
      <w:numFmt w:val="bullet"/>
      <w:lvlText w:val=""/>
      <w:lvlJc w:val="left"/>
      <w:pPr>
        <w:ind w:left="2603" w:hanging="360"/>
      </w:pPr>
      <w:rPr>
        <w:rFonts w:ascii="Symbol" w:hAnsi="Symbol" w:hint="default"/>
      </w:rPr>
    </w:lvl>
    <w:lvl w:ilvl="4" w:tplc="04070003" w:tentative="1">
      <w:start w:val="1"/>
      <w:numFmt w:val="bullet"/>
      <w:lvlText w:val="o"/>
      <w:lvlJc w:val="left"/>
      <w:pPr>
        <w:ind w:left="3323" w:hanging="360"/>
      </w:pPr>
      <w:rPr>
        <w:rFonts w:ascii="Courier New" w:hAnsi="Courier New" w:cs="Courier New" w:hint="default"/>
      </w:rPr>
    </w:lvl>
    <w:lvl w:ilvl="5" w:tplc="04070005" w:tentative="1">
      <w:start w:val="1"/>
      <w:numFmt w:val="bullet"/>
      <w:lvlText w:val=""/>
      <w:lvlJc w:val="left"/>
      <w:pPr>
        <w:ind w:left="4043" w:hanging="360"/>
      </w:pPr>
      <w:rPr>
        <w:rFonts w:ascii="Wingdings" w:hAnsi="Wingdings" w:hint="default"/>
      </w:rPr>
    </w:lvl>
    <w:lvl w:ilvl="6" w:tplc="04070001" w:tentative="1">
      <w:start w:val="1"/>
      <w:numFmt w:val="bullet"/>
      <w:lvlText w:val=""/>
      <w:lvlJc w:val="left"/>
      <w:pPr>
        <w:ind w:left="4763" w:hanging="360"/>
      </w:pPr>
      <w:rPr>
        <w:rFonts w:ascii="Symbol" w:hAnsi="Symbol" w:hint="default"/>
      </w:rPr>
    </w:lvl>
    <w:lvl w:ilvl="7" w:tplc="04070003" w:tentative="1">
      <w:start w:val="1"/>
      <w:numFmt w:val="bullet"/>
      <w:lvlText w:val="o"/>
      <w:lvlJc w:val="left"/>
      <w:pPr>
        <w:ind w:left="5483" w:hanging="360"/>
      </w:pPr>
      <w:rPr>
        <w:rFonts w:ascii="Courier New" w:hAnsi="Courier New" w:cs="Courier New" w:hint="default"/>
      </w:rPr>
    </w:lvl>
    <w:lvl w:ilvl="8" w:tplc="04070005" w:tentative="1">
      <w:start w:val="1"/>
      <w:numFmt w:val="bullet"/>
      <w:lvlText w:val=""/>
      <w:lvlJc w:val="left"/>
      <w:pPr>
        <w:ind w:left="6203" w:hanging="360"/>
      </w:pPr>
      <w:rPr>
        <w:rFonts w:ascii="Wingdings" w:hAnsi="Wingdings" w:hint="default"/>
      </w:rPr>
    </w:lvl>
  </w:abstractNum>
  <w:abstractNum w:abstractNumId="11" w15:restartNumberingAfterBreak="0">
    <w:nsid w:val="24B571E7"/>
    <w:multiLevelType w:val="hybridMultilevel"/>
    <w:tmpl w:val="F1C248FC"/>
    <w:lvl w:ilvl="0" w:tplc="04070003">
      <w:start w:val="1"/>
      <w:numFmt w:val="bullet"/>
      <w:lvlText w:val="o"/>
      <w:lvlJc w:val="left"/>
      <w:pPr>
        <w:ind w:left="1163" w:hanging="360"/>
      </w:pPr>
      <w:rPr>
        <w:rFonts w:ascii="Courier New" w:hAnsi="Courier New" w:cs="Courier New" w:hint="default"/>
      </w:rPr>
    </w:lvl>
    <w:lvl w:ilvl="1" w:tplc="04070003" w:tentative="1">
      <w:start w:val="1"/>
      <w:numFmt w:val="bullet"/>
      <w:lvlText w:val="o"/>
      <w:lvlJc w:val="left"/>
      <w:pPr>
        <w:ind w:left="1883" w:hanging="360"/>
      </w:pPr>
      <w:rPr>
        <w:rFonts w:ascii="Courier New" w:hAnsi="Courier New" w:cs="Courier New" w:hint="default"/>
      </w:rPr>
    </w:lvl>
    <w:lvl w:ilvl="2" w:tplc="04070005" w:tentative="1">
      <w:start w:val="1"/>
      <w:numFmt w:val="bullet"/>
      <w:lvlText w:val=""/>
      <w:lvlJc w:val="left"/>
      <w:pPr>
        <w:ind w:left="2603" w:hanging="360"/>
      </w:pPr>
      <w:rPr>
        <w:rFonts w:ascii="Wingdings" w:hAnsi="Wingdings" w:hint="default"/>
      </w:rPr>
    </w:lvl>
    <w:lvl w:ilvl="3" w:tplc="04070001" w:tentative="1">
      <w:start w:val="1"/>
      <w:numFmt w:val="bullet"/>
      <w:lvlText w:val=""/>
      <w:lvlJc w:val="left"/>
      <w:pPr>
        <w:ind w:left="3323" w:hanging="360"/>
      </w:pPr>
      <w:rPr>
        <w:rFonts w:ascii="Symbol" w:hAnsi="Symbol" w:hint="default"/>
      </w:rPr>
    </w:lvl>
    <w:lvl w:ilvl="4" w:tplc="04070003" w:tentative="1">
      <w:start w:val="1"/>
      <w:numFmt w:val="bullet"/>
      <w:lvlText w:val="o"/>
      <w:lvlJc w:val="left"/>
      <w:pPr>
        <w:ind w:left="4043" w:hanging="360"/>
      </w:pPr>
      <w:rPr>
        <w:rFonts w:ascii="Courier New" w:hAnsi="Courier New" w:cs="Courier New" w:hint="default"/>
      </w:rPr>
    </w:lvl>
    <w:lvl w:ilvl="5" w:tplc="04070005" w:tentative="1">
      <w:start w:val="1"/>
      <w:numFmt w:val="bullet"/>
      <w:lvlText w:val=""/>
      <w:lvlJc w:val="left"/>
      <w:pPr>
        <w:ind w:left="4763" w:hanging="360"/>
      </w:pPr>
      <w:rPr>
        <w:rFonts w:ascii="Wingdings" w:hAnsi="Wingdings" w:hint="default"/>
      </w:rPr>
    </w:lvl>
    <w:lvl w:ilvl="6" w:tplc="04070001" w:tentative="1">
      <w:start w:val="1"/>
      <w:numFmt w:val="bullet"/>
      <w:lvlText w:val=""/>
      <w:lvlJc w:val="left"/>
      <w:pPr>
        <w:ind w:left="5483" w:hanging="360"/>
      </w:pPr>
      <w:rPr>
        <w:rFonts w:ascii="Symbol" w:hAnsi="Symbol" w:hint="default"/>
      </w:rPr>
    </w:lvl>
    <w:lvl w:ilvl="7" w:tplc="04070003" w:tentative="1">
      <w:start w:val="1"/>
      <w:numFmt w:val="bullet"/>
      <w:lvlText w:val="o"/>
      <w:lvlJc w:val="left"/>
      <w:pPr>
        <w:ind w:left="6203" w:hanging="360"/>
      </w:pPr>
      <w:rPr>
        <w:rFonts w:ascii="Courier New" w:hAnsi="Courier New" w:cs="Courier New" w:hint="default"/>
      </w:rPr>
    </w:lvl>
    <w:lvl w:ilvl="8" w:tplc="04070005" w:tentative="1">
      <w:start w:val="1"/>
      <w:numFmt w:val="bullet"/>
      <w:lvlText w:val=""/>
      <w:lvlJc w:val="left"/>
      <w:pPr>
        <w:ind w:left="6923" w:hanging="360"/>
      </w:pPr>
      <w:rPr>
        <w:rFonts w:ascii="Wingdings" w:hAnsi="Wingdings" w:hint="default"/>
      </w:rPr>
    </w:lvl>
  </w:abstractNum>
  <w:abstractNum w:abstractNumId="12" w15:restartNumberingAfterBreak="0">
    <w:nsid w:val="28D11E50"/>
    <w:multiLevelType w:val="hybridMultilevel"/>
    <w:tmpl w:val="4AC6DF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0C0A20"/>
    <w:multiLevelType w:val="hybridMultilevel"/>
    <w:tmpl w:val="2B02440C"/>
    <w:lvl w:ilvl="0" w:tplc="04090001">
      <w:start w:val="1"/>
      <w:numFmt w:val="bullet"/>
      <w:lvlText w:val=""/>
      <w:lvlJc w:val="left"/>
      <w:pPr>
        <w:ind w:left="1283" w:hanging="360"/>
      </w:pPr>
      <w:rPr>
        <w:rFonts w:ascii="Symbol" w:hAnsi="Symbol" w:hint="default"/>
      </w:rPr>
    </w:lvl>
    <w:lvl w:ilvl="1" w:tplc="04090003" w:tentative="1">
      <w:start w:val="1"/>
      <w:numFmt w:val="bullet"/>
      <w:lvlText w:val="o"/>
      <w:lvlJc w:val="left"/>
      <w:pPr>
        <w:ind w:left="2003" w:hanging="360"/>
      </w:pPr>
      <w:rPr>
        <w:rFonts w:ascii="Courier New" w:hAnsi="Courier New" w:cs="Courier New" w:hint="default"/>
      </w:rPr>
    </w:lvl>
    <w:lvl w:ilvl="2" w:tplc="04090005" w:tentative="1">
      <w:start w:val="1"/>
      <w:numFmt w:val="bullet"/>
      <w:lvlText w:val=""/>
      <w:lvlJc w:val="left"/>
      <w:pPr>
        <w:ind w:left="2723" w:hanging="360"/>
      </w:pPr>
      <w:rPr>
        <w:rFonts w:ascii="Wingdings" w:hAnsi="Wingdings" w:hint="default"/>
      </w:rPr>
    </w:lvl>
    <w:lvl w:ilvl="3" w:tplc="04090001" w:tentative="1">
      <w:start w:val="1"/>
      <w:numFmt w:val="bullet"/>
      <w:lvlText w:val=""/>
      <w:lvlJc w:val="left"/>
      <w:pPr>
        <w:ind w:left="3443" w:hanging="360"/>
      </w:pPr>
      <w:rPr>
        <w:rFonts w:ascii="Symbol" w:hAnsi="Symbol" w:hint="default"/>
      </w:rPr>
    </w:lvl>
    <w:lvl w:ilvl="4" w:tplc="04090003" w:tentative="1">
      <w:start w:val="1"/>
      <w:numFmt w:val="bullet"/>
      <w:lvlText w:val="o"/>
      <w:lvlJc w:val="left"/>
      <w:pPr>
        <w:ind w:left="4163" w:hanging="360"/>
      </w:pPr>
      <w:rPr>
        <w:rFonts w:ascii="Courier New" w:hAnsi="Courier New" w:cs="Courier New" w:hint="default"/>
      </w:rPr>
    </w:lvl>
    <w:lvl w:ilvl="5" w:tplc="04090005" w:tentative="1">
      <w:start w:val="1"/>
      <w:numFmt w:val="bullet"/>
      <w:lvlText w:val=""/>
      <w:lvlJc w:val="left"/>
      <w:pPr>
        <w:ind w:left="4883" w:hanging="360"/>
      </w:pPr>
      <w:rPr>
        <w:rFonts w:ascii="Wingdings" w:hAnsi="Wingdings" w:hint="default"/>
      </w:rPr>
    </w:lvl>
    <w:lvl w:ilvl="6" w:tplc="04090001" w:tentative="1">
      <w:start w:val="1"/>
      <w:numFmt w:val="bullet"/>
      <w:lvlText w:val=""/>
      <w:lvlJc w:val="left"/>
      <w:pPr>
        <w:ind w:left="5603" w:hanging="360"/>
      </w:pPr>
      <w:rPr>
        <w:rFonts w:ascii="Symbol" w:hAnsi="Symbol" w:hint="default"/>
      </w:rPr>
    </w:lvl>
    <w:lvl w:ilvl="7" w:tplc="04090003" w:tentative="1">
      <w:start w:val="1"/>
      <w:numFmt w:val="bullet"/>
      <w:lvlText w:val="o"/>
      <w:lvlJc w:val="left"/>
      <w:pPr>
        <w:ind w:left="6323" w:hanging="360"/>
      </w:pPr>
      <w:rPr>
        <w:rFonts w:ascii="Courier New" w:hAnsi="Courier New" w:cs="Courier New" w:hint="default"/>
      </w:rPr>
    </w:lvl>
    <w:lvl w:ilvl="8" w:tplc="04090005" w:tentative="1">
      <w:start w:val="1"/>
      <w:numFmt w:val="bullet"/>
      <w:lvlText w:val=""/>
      <w:lvlJc w:val="left"/>
      <w:pPr>
        <w:ind w:left="7043" w:hanging="360"/>
      </w:pPr>
      <w:rPr>
        <w:rFonts w:ascii="Wingdings" w:hAnsi="Wingdings" w:hint="default"/>
      </w:rPr>
    </w:lvl>
  </w:abstractNum>
  <w:abstractNum w:abstractNumId="14" w15:restartNumberingAfterBreak="0">
    <w:nsid w:val="30BC6725"/>
    <w:multiLevelType w:val="hybridMultilevel"/>
    <w:tmpl w:val="77AED5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53D2785"/>
    <w:multiLevelType w:val="hybridMultilevel"/>
    <w:tmpl w:val="860AC49A"/>
    <w:lvl w:ilvl="0" w:tplc="108AFD48">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8F2EA6"/>
    <w:multiLevelType w:val="hybridMultilevel"/>
    <w:tmpl w:val="3190BACA"/>
    <w:lvl w:ilvl="0" w:tplc="04070001">
      <w:start w:val="1"/>
      <w:numFmt w:val="bullet"/>
      <w:lvlText w:val=""/>
      <w:lvlJc w:val="left"/>
      <w:pPr>
        <w:ind w:left="417" w:hanging="360"/>
      </w:pPr>
      <w:rPr>
        <w:rFonts w:ascii="Symbol" w:hAnsi="Symbol" w:hint="default"/>
      </w:rPr>
    </w:lvl>
    <w:lvl w:ilvl="1" w:tplc="04070003" w:tentative="1">
      <w:start w:val="1"/>
      <w:numFmt w:val="bullet"/>
      <w:lvlText w:val="o"/>
      <w:lvlJc w:val="left"/>
      <w:pPr>
        <w:ind w:left="1137" w:hanging="360"/>
      </w:pPr>
      <w:rPr>
        <w:rFonts w:ascii="Courier New" w:hAnsi="Courier New" w:cs="Courier New" w:hint="default"/>
      </w:rPr>
    </w:lvl>
    <w:lvl w:ilvl="2" w:tplc="04070005" w:tentative="1">
      <w:start w:val="1"/>
      <w:numFmt w:val="bullet"/>
      <w:lvlText w:val=""/>
      <w:lvlJc w:val="left"/>
      <w:pPr>
        <w:ind w:left="1857" w:hanging="360"/>
      </w:pPr>
      <w:rPr>
        <w:rFonts w:ascii="Wingdings" w:hAnsi="Wingdings" w:hint="default"/>
      </w:rPr>
    </w:lvl>
    <w:lvl w:ilvl="3" w:tplc="04070001" w:tentative="1">
      <w:start w:val="1"/>
      <w:numFmt w:val="bullet"/>
      <w:lvlText w:val=""/>
      <w:lvlJc w:val="left"/>
      <w:pPr>
        <w:ind w:left="2577" w:hanging="360"/>
      </w:pPr>
      <w:rPr>
        <w:rFonts w:ascii="Symbol" w:hAnsi="Symbol" w:hint="default"/>
      </w:rPr>
    </w:lvl>
    <w:lvl w:ilvl="4" w:tplc="04070003" w:tentative="1">
      <w:start w:val="1"/>
      <w:numFmt w:val="bullet"/>
      <w:lvlText w:val="o"/>
      <w:lvlJc w:val="left"/>
      <w:pPr>
        <w:ind w:left="3297" w:hanging="360"/>
      </w:pPr>
      <w:rPr>
        <w:rFonts w:ascii="Courier New" w:hAnsi="Courier New" w:cs="Courier New" w:hint="default"/>
      </w:rPr>
    </w:lvl>
    <w:lvl w:ilvl="5" w:tplc="04070005" w:tentative="1">
      <w:start w:val="1"/>
      <w:numFmt w:val="bullet"/>
      <w:lvlText w:val=""/>
      <w:lvlJc w:val="left"/>
      <w:pPr>
        <w:ind w:left="4017" w:hanging="360"/>
      </w:pPr>
      <w:rPr>
        <w:rFonts w:ascii="Wingdings" w:hAnsi="Wingdings" w:hint="default"/>
      </w:rPr>
    </w:lvl>
    <w:lvl w:ilvl="6" w:tplc="04070001" w:tentative="1">
      <w:start w:val="1"/>
      <w:numFmt w:val="bullet"/>
      <w:lvlText w:val=""/>
      <w:lvlJc w:val="left"/>
      <w:pPr>
        <w:ind w:left="4737" w:hanging="360"/>
      </w:pPr>
      <w:rPr>
        <w:rFonts w:ascii="Symbol" w:hAnsi="Symbol" w:hint="default"/>
      </w:rPr>
    </w:lvl>
    <w:lvl w:ilvl="7" w:tplc="04070003" w:tentative="1">
      <w:start w:val="1"/>
      <w:numFmt w:val="bullet"/>
      <w:lvlText w:val="o"/>
      <w:lvlJc w:val="left"/>
      <w:pPr>
        <w:ind w:left="5457" w:hanging="360"/>
      </w:pPr>
      <w:rPr>
        <w:rFonts w:ascii="Courier New" w:hAnsi="Courier New" w:cs="Courier New" w:hint="default"/>
      </w:rPr>
    </w:lvl>
    <w:lvl w:ilvl="8" w:tplc="04070005" w:tentative="1">
      <w:start w:val="1"/>
      <w:numFmt w:val="bullet"/>
      <w:lvlText w:val=""/>
      <w:lvlJc w:val="left"/>
      <w:pPr>
        <w:ind w:left="6177" w:hanging="360"/>
      </w:pPr>
      <w:rPr>
        <w:rFonts w:ascii="Wingdings" w:hAnsi="Wingdings" w:hint="default"/>
      </w:rPr>
    </w:lvl>
  </w:abstractNum>
  <w:abstractNum w:abstractNumId="17" w15:restartNumberingAfterBreak="0">
    <w:nsid w:val="42527E97"/>
    <w:multiLevelType w:val="hybridMultilevel"/>
    <w:tmpl w:val="80D29A9E"/>
    <w:lvl w:ilvl="0" w:tplc="079403D4">
      <w:start w:val="1"/>
      <w:numFmt w:val="decimal"/>
      <w:lvlText w:val="%1."/>
      <w:lvlJc w:val="left"/>
      <w:pPr>
        <w:tabs>
          <w:tab w:val="num" w:pos="720"/>
        </w:tabs>
        <w:ind w:left="720" w:hanging="360"/>
      </w:pPr>
    </w:lvl>
    <w:lvl w:ilvl="1" w:tplc="1C94A580">
      <w:start w:val="1"/>
      <w:numFmt w:val="lowerLetter"/>
      <w:lvlText w:val="%2."/>
      <w:lvlJc w:val="left"/>
      <w:pPr>
        <w:tabs>
          <w:tab w:val="num" w:pos="1440"/>
        </w:tabs>
        <w:ind w:left="1440" w:hanging="360"/>
      </w:pPr>
    </w:lvl>
    <w:lvl w:ilvl="2" w:tplc="C07E4C42">
      <w:start w:val="1"/>
      <w:numFmt w:val="decimal"/>
      <w:lvlText w:val="%3."/>
      <w:lvlJc w:val="left"/>
      <w:pPr>
        <w:tabs>
          <w:tab w:val="num" w:pos="2160"/>
        </w:tabs>
        <w:ind w:left="2160" w:hanging="360"/>
      </w:pPr>
    </w:lvl>
    <w:lvl w:ilvl="3" w:tplc="E9FE6B50">
      <w:start w:val="1"/>
      <w:numFmt w:val="decimal"/>
      <w:lvlText w:val="%4."/>
      <w:lvlJc w:val="left"/>
      <w:pPr>
        <w:tabs>
          <w:tab w:val="num" w:pos="2880"/>
        </w:tabs>
        <w:ind w:left="2880" w:hanging="360"/>
      </w:pPr>
    </w:lvl>
    <w:lvl w:ilvl="4" w:tplc="5E90465E">
      <w:start w:val="1"/>
      <w:numFmt w:val="decimal"/>
      <w:lvlText w:val="%5."/>
      <w:lvlJc w:val="left"/>
      <w:pPr>
        <w:tabs>
          <w:tab w:val="num" w:pos="3600"/>
        </w:tabs>
        <w:ind w:left="3600" w:hanging="360"/>
      </w:pPr>
    </w:lvl>
    <w:lvl w:ilvl="5" w:tplc="141604BA">
      <w:start w:val="1"/>
      <w:numFmt w:val="decimal"/>
      <w:lvlText w:val="%6."/>
      <w:lvlJc w:val="left"/>
      <w:pPr>
        <w:tabs>
          <w:tab w:val="num" w:pos="4320"/>
        </w:tabs>
        <w:ind w:left="4320" w:hanging="360"/>
      </w:pPr>
    </w:lvl>
    <w:lvl w:ilvl="6" w:tplc="C1F45078">
      <w:start w:val="1"/>
      <w:numFmt w:val="decimal"/>
      <w:lvlText w:val="%7."/>
      <w:lvlJc w:val="left"/>
      <w:pPr>
        <w:tabs>
          <w:tab w:val="num" w:pos="5040"/>
        </w:tabs>
        <w:ind w:left="5040" w:hanging="360"/>
      </w:pPr>
    </w:lvl>
    <w:lvl w:ilvl="7" w:tplc="6F78DAB4">
      <w:start w:val="1"/>
      <w:numFmt w:val="decimal"/>
      <w:lvlText w:val="%8."/>
      <w:lvlJc w:val="left"/>
      <w:pPr>
        <w:tabs>
          <w:tab w:val="num" w:pos="5760"/>
        </w:tabs>
        <w:ind w:left="5760" w:hanging="360"/>
      </w:pPr>
    </w:lvl>
    <w:lvl w:ilvl="8" w:tplc="AA1803AC">
      <w:start w:val="1"/>
      <w:numFmt w:val="decimal"/>
      <w:lvlText w:val="%9."/>
      <w:lvlJc w:val="left"/>
      <w:pPr>
        <w:tabs>
          <w:tab w:val="num" w:pos="6480"/>
        </w:tabs>
        <w:ind w:left="6480" w:hanging="360"/>
      </w:pPr>
    </w:lvl>
  </w:abstractNum>
  <w:abstractNum w:abstractNumId="18" w15:restartNumberingAfterBreak="0">
    <w:nsid w:val="44634831"/>
    <w:multiLevelType w:val="hybridMultilevel"/>
    <w:tmpl w:val="87A0A96E"/>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48DC5812"/>
    <w:multiLevelType w:val="hybridMultilevel"/>
    <w:tmpl w:val="EFD6A5A4"/>
    <w:lvl w:ilvl="0" w:tplc="8586D6D2">
      <w:start w:val="1"/>
      <w:numFmt w:val="decimal"/>
      <w:lvlText w:val="%1."/>
      <w:lvlJc w:val="left"/>
      <w:pPr>
        <w:ind w:left="803" w:hanging="360"/>
      </w:pPr>
      <w:rPr>
        <w:rFonts w:hint="default"/>
      </w:rPr>
    </w:lvl>
    <w:lvl w:ilvl="1" w:tplc="04070019" w:tentative="1">
      <w:start w:val="1"/>
      <w:numFmt w:val="lowerLetter"/>
      <w:lvlText w:val="%2."/>
      <w:lvlJc w:val="left"/>
      <w:pPr>
        <w:ind w:left="1523" w:hanging="360"/>
      </w:pPr>
    </w:lvl>
    <w:lvl w:ilvl="2" w:tplc="0407001B" w:tentative="1">
      <w:start w:val="1"/>
      <w:numFmt w:val="lowerRoman"/>
      <w:lvlText w:val="%3."/>
      <w:lvlJc w:val="right"/>
      <w:pPr>
        <w:ind w:left="2243" w:hanging="180"/>
      </w:pPr>
    </w:lvl>
    <w:lvl w:ilvl="3" w:tplc="0407000F" w:tentative="1">
      <w:start w:val="1"/>
      <w:numFmt w:val="decimal"/>
      <w:lvlText w:val="%4."/>
      <w:lvlJc w:val="left"/>
      <w:pPr>
        <w:ind w:left="2963" w:hanging="360"/>
      </w:pPr>
    </w:lvl>
    <w:lvl w:ilvl="4" w:tplc="04070019" w:tentative="1">
      <w:start w:val="1"/>
      <w:numFmt w:val="lowerLetter"/>
      <w:lvlText w:val="%5."/>
      <w:lvlJc w:val="left"/>
      <w:pPr>
        <w:ind w:left="3683" w:hanging="360"/>
      </w:pPr>
    </w:lvl>
    <w:lvl w:ilvl="5" w:tplc="0407001B" w:tentative="1">
      <w:start w:val="1"/>
      <w:numFmt w:val="lowerRoman"/>
      <w:lvlText w:val="%6."/>
      <w:lvlJc w:val="right"/>
      <w:pPr>
        <w:ind w:left="4403" w:hanging="180"/>
      </w:pPr>
    </w:lvl>
    <w:lvl w:ilvl="6" w:tplc="0407000F" w:tentative="1">
      <w:start w:val="1"/>
      <w:numFmt w:val="decimal"/>
      <w:lvlText w:val="%7."/>
      <w:lvlJc w:val="left"/>
      <w:pPr>
        <w:ind w:left="5123" w:hanging="360"/>
      </w:pPr>
    </w:lvl>
    <w:lvl w:ilvl="7" w:tplc="04070019" w:tentative="1">
      <w:start w:val="1"/>
      <w:numFmt w:val="lowerLetter"/>
      <w:lvlText w:val="%8."/>
      <w:lvlJc w:val="left"/>
      <w:pPr>
        <w:ind w:left="5843" w:hanging="360"/>
      </w:pPr>
    </w:lvl>
    <w:lvl w:ilvl="8" w:tplc="0407001B" w:tentative="1">
      <w:start w:val="1"/>
      <w:numFmt w:val="lowerRoman"/>
      <w:lvlText w:val="%9."/>
      <w:lvlJc w:val="right"/>
      <w:pPr>
        <w:ind w:left="6563" w:hanging="180"/>
      </w:pPr>
    </w:lvl>
  </w:abstractNum>
  <w:abstractNum w:abstractNumId="20" w15:restartNumberingAfterBreak="0">
    <w:nsid w:val="4A2526CB"/>
    <w:multiLevelType w:val="hybridMultilevel"/>
    <w:tmpl w:val="EC647F86"/>
    <w:lvl w:ilvl="0" w:tplc="BA409DB4">
      <w:numFmt w:val="bullet"/>
      <w:lvlText w:val="-"/>
      <w:lvlJc w:val="left"/>
      <w:pPr>
        <w:ind w:left="720" w:hanging="360"/>
      </w:pPr>
      <w:rPr>
        <w:rFonts w:ascii="VWAG TheSans" w:eastAsia="Times New Roman" w:hAnsi="VWAG TheSan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B467ADC"/>
    <w:multiLevelType w:val="hybridMultilevel"/>
    <w:tmpl w:val="46B01980"/>
    <w:lvl w:ilvl="0" w:tplc="04090005">
      <w:start w:val="1"/>
      <w:numFmt w:val="bullet"/>
      <w:lvlText w:val=""/>
      <w:lvlJc w:val="left"/>
      <w:pPr>
        <w:ind w:left="1283" w:hanging="360"/>
      </w:pPr>
      <w:rPr>
        <w:rFonts w:ascii="Wingdings" w:hAnsi="Wingdings" w:hint="default"/>
      </w:rPr>
    </w:lvl>
    <w:lvl w:ilvl="1" w:tplc="04090003" w:tentative="1">
      <w:start w:val="1"/>
      <w:numFmt w:val="bullet"/>
      <w:lvlText w:val="o"/>
      <w:lvlJc w:val="left"/>
      <w:pPr>
        <w:ind w:left="2003" w:hanging="360"/>
      </w:pPr>
      <w:rPr>
        <w:rFonts w:ascii="Courier New" w:hAnsi="Courier New" w:cs="Courier New" w:hint="default"/>
      </w:rPr>
    </w:lvl>
    <w:lvl w:ilvl="2" w:tplc="04090005" w:tentative="1">
      <w:start w:val="1"/>
      <w:numFmt w:val="bullet"/>
      <w:lvlText w:val=""/>
      <w:lvlJc w:val="left"/>
      <w:pPr>
        <w:ind w:left="2723" w:hanging="360"/>
      </w:pPr>
      <w:rPr>
        <w:rFonts w:ascii="Wingdings" w:hAnsi="Wingdings" w:hint="default"/>
      </w:rPr>
    </w:lvl>
    <w:lvl w:ilvl="3" w:tplc="04090001" w:tentative="1">
      <w:start w:val="1"/>
      <w:numFmt w:val="bullet"/>
      <w:lvlText w:val=""/>
      <w:lvlJc w:val="left"/>
      <w:pPr>
        <w:ind w:left="3443" w:hanging="360"/>
      </w:pPr>
      <w:rPr>
        <w:rFonts w:ascii="Symbol" w:hAnsi="Symbol" w:hint="default"/>
      </w:rPr>
    </w:lvl>
    <w:lvl w:ilvl="4" w:tplc="04090003" w:tentative="1">
      <w:start w:val="1"/>
      <w:numFmt w:val="bullet"/>
      <w:lvlText w:val="o"/>
      <w:lvlJc w:val="left"/>
      <w:pPr>
        <w:ind w:left="4163" w:hanging="360"/>
      </w:pPr>
      <w:rPr>
        <w:rFonts w:ascii="Courier New" w:hAnsi="Courier New" w:cs="Courier New" w:hint="default"/>
      </w:rPr>
    </w:lvl>
    <w:lvl w:ilvl="5" w:tplc="04090005" w:tentative="1">
      <w:start w:val="1"/>
      <w:numFmt w:val="bullet"/>
      <w:lvlText w:val=""/>
      <w:lvlJc w:val="left"/>
      <w:pPr>
        <w:ind w:left="4883" w:hanging="360"/>
      </w:pPr>
      <w:rPr>
        <w:rFonts w:ascii="Wingdings" w:hAnsi="Wingdings" w:hint="default"/>
      </w:rPr>
    </w:lvl>
    <w:lvl w:ilvl="6" w:tplc="04090001" w:tentative="1">
      <w:start w:val="1"/>
      <w:numFmt w:val="bullet"/>
      <w:lvlText w:val=""/>
      <w:lvlJc w:val="left"/>
      <w:pPr>
        <w:ind w:left="5603" w:hanging="360"/>
      </w:pPr>
      <w:rPr>
        <w:rFonts w:ascii="Symbol" w:hAnsi="Symbol" w:hint="default"/>
      </w:rPr>
    </w:lvl>
    <w:lvl w:ilvl="7" w:tplc="04090003" w:tentative="1">
      <w:start w:val="1"/>
      <w:numFmt w:val="bullet"/>
      <w:lvlText w:val="o"/>
      <w:lvlJc w:val="left"/>
      <w:pPr>
        <w:ind w:left="6323" w:hanging="360"/>
      </w:pPr>
      <w:rPr>
        <w:rFonts w:ascii="Courier New" w:hAnsi="Courier New" w:cs="Courier New" w:hint="default"/>
      </w:rPr>
    </w:lvl>
    <w:lvl w:ilvl="8" w:tplc="04090005" w:tentative="1">
      <w:start w:val="1"/>
      <w:numFmt w:val="bullet"/>
      <w:lvlText w:val=""/>
      <w:lvlJc w:val="left"/>
      <w:pPr>
        <w:ind w:left="7043" w:hanging="360"/>
      </w:pPr>
      <w:rPr>
        <w:rFonts w:ascii="Wingdings" w:hAnsi="Wingdings" w:hint="default"/>
      </w:rPr>
    </w:lvl>
  </w:abstractNum>
  <w:abstractNum w:abstractNumId="22" w15:restartNumberingAfterBreak="0">
    <w:nsid w:val="4C3143A0"/>
    <w:multiLevelType w:val="hybridMultilevel"/>
    <w:tmpl w:val="3926F008"/>
    <w:lvl w:ilvl="0" w:tplc="112036AE">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E2A95"/>
    <w:multiLevelType w:val="hybridMultilevel"/>
    <w:tmpl w:val="90CC8B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867356D"/>
    <w:multiLevelType w:val="hybridMultilevel"/>
    <w:tmpl w:val="83A2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F27F7F"/>
    <w:multiLevelType w:val="hybridMultilevel"/>
    <w:tmpl w:val="C8F4BD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55D002B"/>
    <w:multiLevelType w:val="hybridMultilevel"/>
    <w:tmpl w:val="1F94CE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A9403C0"/>
    <w:multiLevelType w:val="hybridMultilevel"/>
    <w:tmpl w:val="75444E3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8" w15:restartNumberingAfterBreak="0">
    <w:nsid w:val="6C8205E8"/>
    <w:multiLevelType w:val="hybridMultilevel"/>
    <w:tmpl w:val="6A164AC0"/>
    <w:lvl w:ilvl="0" w:tplc="04090005">
      <w:start w:val="1"/>
      <w:numFmt w:val="bullet"/>
      <w:lvlText w:val=""/>
      <w:lvlJc w:val="left"/>
      <w:pPr>
        <w:ind w:left="861" w:hanging="360"/>
      </w:pPr>
      <w:rPr>
        <w:rFonts w:ascii="Wingdings" w:hAnsi="Wingdings"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29" w15:restartNumberingAfterBreak="0">
    <w:nsid w:val="6CF9630D"/>
    <w:multiLevelType w:val="hybridMultilevel"/>
    <w:tmpl w:val="5A6670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D91EE4"/>
    <w:multiLevelType w:val="hybridMultilevel"/>
    <w:tmpl w:val="9F02A1A8"/>
    <w:lvl w:ilvl="0" w:tplc="04090005">
      <w:start w:val="1"/>
      <w:numFmt w:val="bullet"/>
      <w:lvlText w:val=""/>
      <w:lvlJc w:val="left"/>
      <w:pPr>
        <w:ind w:left="-159" w:hanging="360"/>
      </w:pPr>
      <w:rPr>
        <w:rFonts w:ascii="Wingdings" w:hAnsi="Wingdings" w:hint="default"/>
      </w:rPr>
    </w:lvl>
    <w:lvl w:ilvl="1" w:tplc="04090003">
      <w:start w:val="1"/>
      <w:numFmt w:val="bullet"/>
      <w:lvlText w:val="o"/>
      <w:lvlJc w:val="left"/>
      <w:pPr>
        <w:ind w:left="561" w:hanging="360"/>
      </w:pPr>
      <w:rPr>
        <w:rFonts w:ascii="Courier New" w:hAnsi="Courier New" w:cs="Courier New" w:hint="default"/>
      </w:rPr>
    </w:lvl>
    <w:lvl w:ilvl="2" w:tplc="04090005" w:tentative="1">
      <w:start w:val="1"/>
      <w:numFmt w:val="bullet"/>
      <w:lvlText w:val=""/>
      <w:lvlJc w:val="left"/>
      <w:pPr>
        <w:ind w:left="1281" w:hanging="360"/>
      </w:pPr>
      <w:rPr>
        <w:rFonts w:ascii="Wingdings" w:hAnsi="Wingdings" w:hint="default"/>
      </w:rPr>
    </w:lvl>
    <w:lvl w:ilvl="3" w:tplc="04090001" w:tentative="1">
      <w:start w:val="1"/>
      <w:numFmt w:val="bullet"/>
      <w:lvlText w:val=""/>
      <w:lvlJc w:val="left"/>
      <w:pPr>
        <w:ind w:left="2001" w:hanging="360"/>
      </w:pPr>
      <w:rPr>
        <w:rFonts w:ascii="Symbol" w:hAnsi="Symbol" w:hint="default"/>
      </w:rPr>
    </w:lvl>
    <w:lvl w:ilvl="4" w:tplc="04090003" w:tentative="1">
      <w:start w:val="1"/>
      <w:numFmt w:val="bullet"/>
      <w:lvlText w:val="o"/>
      <w:lvlJc w:val="left"/>
      <w:pPr>
        <w:ind w:left="2721" w:hanging="360"/>
      </w:pPr>
      <w:rPr>
        <w:rFonts w:ascii="Courier New" w:hAnsi="Courier New" w:cs="Courier New" w:hint="default"/>
      </w:rPr>
    </w:lvl>
    <w:lvl w:ilvl="5" w:tplc="04090005" w:tentative="1">
      <w:start w:val="1"/>
      <w:numFmt w:val="bullet"/>
      <w:lvlText w:val=""/>
      <w:lvlJc w:val="left"/>
      <w:pPr>
        <w:ind w:left="3441" w:hanging="360"/>
      </w:pPr>
      <w:rPr>
        <w:rFonts w:ascii="Wingdings" w:hAnsi="Wingdings" w:hint="default"/>
      </w:rPr>
    </w:lvl>
    <w:lvl w:ilvl="6" w:tplc="04090001" w:tentative="1">
      <w:start w:val="1"/>
      <w:numFmt w:val="bullet"/>
      <w:lvlText w:val=""/>
      <w:lvlJc w:val="left"/>
      <w:pPr>
        <w:ind w:left="4161" w:hanging="360"/>
      </w:pPr>
      <w:rPr>
        <w:rFonts w:ascii="Symbol" w:hAnsi="Symbol" w:hint="default"/>
      </w:rPr>
    </w:lvl>
    <w:lvl w:ilvl="7" w:tplc="04090003" w:tentative="1">
      <w:start w:val="1"/>
      <w:numFmt w:val="bullet"/>
      <w:lvlText w:val="o"/>
      <w:lvlJc w:val="left"/>
      <w:pPr>
        <w:ind w:left="4881" w:hanging="360"/>
      </w:pPr>
      <w:rPr>
        <w:rFonts w:ascii="Courier New" w:hAnsi="Courier New" w:cs="Courier New" w:hint="default"/>
      </w:rPr>
    </w:lvl>
    <w:lvl w:ilvl="8" w:tplc="04090005" w:tentative="1">
      <w:start w:val="1"/>
      <w:numFmt w:val="bullet"/>
      <w:lvlText w:val=""/>
      <w:lvlJc w:val="left"/>
      <w:pPr>
        <w:ind w:left="5601" w:hanging="360"/>
      </w:pPr>
      <w:rPr>
        <w:rFonts w:ascii="Wingdings" w:hAnsi="Wingdings" w:hint="default"/>
      </w:rPr>
    </w:lvl>
  </w:abstractNum>
  <w:abstractNum w:abstractNumId="31" w15:restartNumberingAfterBreak="0">
    <w:nsid w:val="72475B23"/>
    <w:multiLevelType w:val="hybridMultilevel"/>
    <w:tmpl w:val="3DAEC7E8"/>
    <w:lvl w:ilvl="0" w:tplc="04070001">
      <w:start w:val="1"/>
      <w:numFmt w:val="bullet"/>
      <w:lvlText w:val=""/>
      <w:lvlJc w:val="left"/>
      <w:pPr>
        <w:ind w:left="777" w:hanging="360"/>
      </w:pPr>
      <w:rPr>
        <w:rFonts w:ascii="Symbol" w:hAnsi="Symbol" w:hint="default"/>
      </w:rPr>
    </w:lvl>
    <w:lvl w:ilvl="1" w:tplc="04070003" w:tentative="1">
      <w:start w:val="1"/>
      <w:numFmt w:val="bullet"/>
      <w:lvlText w:val="o"/>
      <w:lvlJc w:val="left"/>
      <w:pPr>
        <w:ind w:left="1497" w:hanging="360"/>
      </w:pPr>
      <w:rPr>
        <w:rFonts w:ascii="Courier New" w:hAnsi="Courier New" w:cs="Courier New" w:hint="default"/>
      </w:rPr>
    </w:lvl>
    <w:lvl w:ilvl="2" w:tplc="04070005" w:tentative="1">
      <w:start w:val="1"/>
      <w:numFmt w:val="bullet"/>
      <w:lvlText w:val=""/>
      <w:lvlJc w:val="left"/>
      <w:pPr>
        <w:ind w:left="2217" w:hanging="360"/>
      </w:pPr>
      <w:rPr>
        <w:rFonts w:ascii="Wingdings" w:hAnsi="Wingdings" w:hint="default"/>
      </w:rPr>
    </w:lvl>
    <w:lvl w:ilvl="3" w:tplc="04070001" w:tentative="1">
      <w:start w:val="1"/>
      <w:numFmt w:val="bullet"/>
      <w:lvlText w:val=""/>
      <w:lvlJc w:val="left"/>
      <w:pPr>
        <w:ind w:left="2937" w:hanging="360"/>
      </w:pPr>
      <w:rPr>
        <w:rFonts w:ascii="Symbol" w:hAnsi="Symbol" w:hint="default"/>
      </w:rPr>
    </w:lvl>
    <w:lvl w:ilvl="4" w:tplc="04070003" w:tentative="1">
      <w:start w:val="1"/>
      <w:numFmt w:val="bullet"/>
      <w:lvlText w:val="o"/>
      <w:lvlJc w:val="left"/>
      <w:pPr>
        <w:ind w:left="3657" w:hanging="360"/>
      </w:pPr>
      <w:rPr>
        <w:rFonts w:ascii="Courier New" w:hAnsi="Courier New" w:cs="Courier New" w:hint="default"/>
      </w:rPr>
    </w:lvl>
    <w:lvl w:ilvl="5" w:tplc="04070005" w:tentative="1">
      <w:start w:val="1"/>
      <w:numFmt w:val="bullet"/>
      <w:lvlText w:val=""/>
      <w:lvlJc w:val="left"/>
      <w:pPr>
        <w:ind w:left="4377" w:hanging="360"/>
      </w:pPr>
      <w:rPr>
        <w:rFonts w:ascii="Wingdings" w:hAnsi="Wingdings" w:hint="default"/>
      </w:rPr>
    </w:lvl>
    <w:lvl w:ilvl="6" w:tplc="04070001" w:tentative="1">
      <w:start w:val="1"/>
      <w:numFmt w:val="bullet"/>
      <w:lvlText w:val=""/>
      <w:lvlJc w:val="left"/>
      <w:pPr>
        <w:ind w:left="5097" w:hanging="360"/>
      </w:pPr>
      <w:rPr>
        <w:rFonts w:ascii="Symbol" w:hAnsi="Symbol" w:hint="default"/>
      </w:rPr>
    </w:lvl>
    <w:lvl w:ilvl="7" w:tplc="04070003" w:tentative="1">
      <w:start w:val="1"/>
      <w:numFmt w:val="bullet"/>
      <w:lvlText w:val="o"/>
      <w:lvlJc w:val="left"/>
      <w:pPr>
        <w:ind w:left="5817" w:hanging="360"/>
      </w:pPr>
      <w:rPr>
        <w:rFonts w:ascii="Courier New" w:hAnsi="Courier New" w:cs="Courier New" w:hint="default"/>
      </w:rPr>
    </w:lvl>
    <w:lvl w:ilvl="8" w:tplc="04070005" w:tentative="1">
      <w:start w:val="1"/>
      <w:numFmt w:val="bullet"/>
      <w:lvlText w:val=""/>
      <w:lvlJc w:val="left"/>
      <w:pPr>
        <w:ind w:left="6537" w:hanging="360"/>
      </w:pPr>
      <w:rPr>
        <w:rFonts w:ascii="Wingdings" w:hAnsi="Wingdings" w:hint="default"/>
      </w:rPr>
    </w:lvl>
  </w:abstractNum>
  <w:abstractNum w:abstractNumId="32" w15:restartNumberingAfterBreak="0">
    <w:nsid w:val="762F4766"/>
    <w:multiLevelType w:val="hybridMultilevel"/>
    <w:tmpl w:val="A008FF3A"/>
    <w:lvl w:ilvl="0" w:tplc="0407000F">
      <w:start w:val="1"/>
      <w:numFmt w:val="decimal"/>
      <w:lvlText w:val="%1."/>
      <w:lvlJc w:val="left"/>
      <w:pPr>
        <w:ind w:left="1163" w:hanging="360"/>
      </w:pPr>
    </w:lvl>
    <w:lvl w:ilvl="1" w:tplc="04070019" w:tentative="1">
      <w:start w:val="1"/>
      <w:numFmt w:val="lowerLetter"/>
      <w:lvlText w:val="%2."/>
      <w:lvlJc w:val="left"/>
      <w:pPr>
        <w:ind w:left="1883" w:hanging="360"/>
      </w:pPr>
    </w:lvl>
    <w:lvl w:ilvl="2" w:tplc="0407001B" w:tentative="1">
      <w:start w:val="1"/>
      <w:numFmt w:val="lowerRoman"/>
      <w:lvlText w:val="%3."/>
      <w:lvlJc w:val="right"/>
      <w:pPr>
        <w:ind w:left="2603" w:hanging="180"/>
      </w:pPr>
    </w:lvl>
    <w:lvl w:ilvl="3" w:tplc="0407000F" w:tentative="1">
      <w:start w:val="1"/>
      <w:numFmt w:val="decimal"/>
      <w:lvlText w:val="%4."/>
      <w:lvlJc w:val="left"/>
      <w:pPr>
        <w:ind w:left="3323" w:hanging="360"/>
      </w:pPr>
    </w:lvl>
    <w:lvl w:ilvl="4" w:tplc="04070019" w:tentative="1">
      <w:start w:val="1"/>
      <w:numFmt w:val="lowerLetter"/>
      <w:lvlText w:val="%5."/>
      <w:lvlJc w:val="left"/>
      <w:pPr>
        <w:ind w:left="4043" w:hanging="360"/>
      </w:pPr>
    </w:lvl>
    <w:lvl w:ilvl="5" w:tplc="0407001B" w:tentative="1">
      <w:start w:val="1"/>
      <w:numFmt w:val="lowerRoman"/>
      <w:lvlText w:val="%6."/>
      <w:lvlJc w:val="right"/>
      <w:pPr>
        <w:ind w:left="4763" w:hanging="180"/>
      </w:pPr>
    </w:lvl>
    <w:lvl w:ilvl="6" w:tplc="0407000F" w:tentative="1">
      <w:start w:val="1"/>
      <w:numFmt w:val="decimal"/>
      <w:lvlText w:val="%7."/>
      <w:lvlJc w:val="left"/>
      <w:pPr>
        <w:ind w:left="5483" w:hanging="360"/>
      </w:pPr>
    </w:lvl>
    <w:lvl w:ilvl="7" w:tplc="04070019" w:tentative="1">
      <w:start w:val="1"/>
      <w:numFmt w:val="lowerLetter"/>
      <w:lvlText w:val="%8."/>
      <w:lvlJc w:val="left"/>
      <w:pPr>
        <w:ind w:left="6203" w:hanging="360"/>
      </w:pPr>
    </w:lvl>
    <w:lvl w:ilvl="8" w:tplc="0407001B" w:tentative="1">
      <w:start w:val="1"/>
      <w:numFmt w:val="lowerRoman"/>
      <w:lvlText w:val="%9."/>
      <w:lvlJc w:val="right"/>
      <w:pPr>
        <w:ind w:left="6923" w:hanging="180"/>
      </w:pPr>
    </w:lvl>
  </w:abstractNum>
  <w:abstractNum w:abstractNumId="33" w15:restartNumberingAfterBreak="0">
    <w:nsid w:val="7EB25305"/>
    <w:multiLevelType w:val="hybridMultilevel"/>
    <w:tmpl w:val="86BE9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FD6A2E"/>
    <w:multiLevelType w:val="hybridMultilevel"/>
    <w:tmpl w:val="269ED766"/>
    <w:lvl w:ilvl="0" w:tplc="9C784A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923840">
    <w:abstractNumId w:val="1"/>
  </w:num>
  <w:num w:numId="2" w16cid:durableId="332876688">
    <w:abstractNumId w:val="6"/>
  </w:num>
  <w:num w:numId="3" w16cid:durableId="1639992204">
    <w:abstractNumId w:val="4"/>
  </w:num>
  <w:num w:numId="4" w16cid:durableId="1906524528">
    <w:abstractNumId w:val="8"/>
  </w:num>
  <w:num w:numId="5" w16cid:durableId="142740332">
    <w:abstractNumId w:val="10"/>
  </w:num>
  <w:num w:numId="6" w16cid:durableId="1241720464">
    <w:abstractNumId w:val="26"/>
  </w:num>
  <w:num w:numId="7" w16cid:durableId="186719608">
    <w:abstractNumId w:val="9"/>
  </w:num>
  <w:num w:numId="8" w16cid:durableId="1157381925">
    <w:abstractNumId w:val="31"/>
  </w:num>
  <w:num w:numId="9" w16cid:durableId="350835966">
    <w:abstractNumId w:val="14"/>
  </w:num>
  <w:num w:numId="10" w16cid:durableId="1910655110">
    <w:abstractNumId w:val="2"/>
  </w:num>
  <w:num w:numId="11" w16cid:durableId="312149267">
    <w:abstractNumId w:val="16"/>
  </w:num>
  <w:num w:numId="12" w16cid:durableId="938293987">
    <w:abstractNumId w:val="32"/>
  </w:num>
  <w:num w:numId="13" w16cid:durableId="1537235211">
    <w:abstractNumId w:val="19"/>
  </w:num>
  <w:num w:numId="14" w16cid:durableId="1410151283">
    <w:abstractNumId w:val="0"/>
  </w:num>
  <w:num w:numId="15" w16cid:durableId="1857037962">
    <w:abstractNumId w:val="1"/>
  </w:num>
  <w:num w:numId="16" w16cid:durableId="795679659">
    <w:abstractNumId w:val="23"/>
  </w:num>
  <w:num w:numId="17" w16cid:durableId="1667320418">
    <w:abstractNumId w:val="25"/>
  </w:num>
  <w:num w:numId="18" w16cid:durableId="559903694">
    <w:abstractNumId w:val="3"/>
  </w:num>
  <w:num w:numId="19" w16cid:durableId="20687994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76804271">
    <w:abstractNumId w:val="18"/>
  </w:num>
  <w:num w:numId="21" w16cid:durableId="1415469843">
    <w:abstractNumId w:val="27"/>
  </w:num>
  <w:num w:numId="22" w16cid:durableId="316149607">
    <w:abstractNumId w:val="11"/>
  </w:num>
  <w:num w:numId="23" w16cid:durableId="1665083018">
    <w:abstractNumId w:val="20"/>
  </w:num>
  <w:num w:numId="24" w16cid:durableId="45027504">
    <w:abstractNumId w:val="7"/>
  </w:num>
  <w:num w:numId="25" w16cid:durableId="171649130">
    <w:abstractNumId w:val="5"/>
  </w:num>
  <w:num w:numId="26" w16cid:durableId="1512453482">
    <w:abstractNumId w:val="33"/>
  </w:num>
  <w:num w:numId="27" w16cid:durableId="713626712">
    <w:abstractNumId w:val="24"/>
  </w:num>
  <w:num w:numId="28" w16cid:durableId="642731468">
    <w:abstractNumId w:val="12"/>
  </w:num>
  <w:num w:numId="29" w16cid:durableId="416244438">
    <w:abstractNumId w:val="15"/>
  </w:num>
  <w:num w:numId="30" w16cid:durableId="861747314">
    <w:abstractNumId w:val="34"/>
  </w:num>
  <w:num w:numId="31" w16cid:durableId="1805586009">
    <w:abstractNumId w:val="22"/>
  </w:num>
  <w:num w:numId="32" w16cid:durableId="1164279057">
    <w:abstractNumId w:val="30"/>
  </w:num>
  <w:num w:numId="33" w16cid:durableId="201403826">
    <w:abstractNumId w:val="28"/>
  </w:num>
  <w:num w:numId="34" w16cid:durableId="1822119069">
    <w:abstractNumId w:val="13"/>
  </w:num>
  <w:num w:numId="35" w16cid:durableId="406851034">
    <w:abstractNumId w:val="21"/>
  </w:num>
  <w:num w:numId="36" w16cid:durableId="939028575">
    <w:abstractNumId w:val="29"/>
  </w:num>
  <w:num w:numId="37" w16cid:durableId="1721857673">
    <w:abstractNumId w:val="30"/>
  </w:num>
  <w:num w:numId="38" w16cid:durableId="975331004">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pt-BR" w:vendorID="64" w:dllVersion="6" w:nlCheck="1" w:checkStyle="0"/>
  <w:activeWritingStyle w:appName="MSWord" w:lang="it-IT" w:vendorID="64" w:dllVersion="6" w:nlCheck="1" w:checkStyle="0"/>
  <w:activeWritingStyle w:appName="MSWord" w:lang="de-DE" w:vendorID="64" w:dllVersion="6" w:nlCheck="1" w:checkStyle="1"/>
  <w:activeWritingStyle w:appName="MSWord" w:lang="de-AT" w:vendorID="64" w:dllVersion="6" w:nlCheck="1" w:checkStyle="1"/>
  <w:activeWritingStyle w:appName="MSWord" w:lang="en-US" w:vendorID="64" w:dllVersion="6" w:nlCheck="1" w:checkStyle="1"/>
  <w:activeWritingStyle w:appName="MSWord" w:lang="fr-FR" w:vendorID="64" w:dllVersion="6" w:nlCheck="1" w:checkStyle="1"/>
  <w:activeWritingStyle w:appName="MSWord" w:lang="es-ES" w:vendorID="64" w:dllVersion="6" w:nlCheck="1" w:checkStyle="1"/>
  <w:activeWritingStyle w:appName="MSWord" w:lang="de-AT" w:vendorID="64" w:dllVersion="0" w:nlCheck="1" w:checkStyle="0"/>
  <w:activeWritingStyle w:appName="MSWord" w:lang="de-DE" w:vendorID="64" w:dllVersion="0" w:nlCheck="1" w:checkStyle="0"/>
  <w:activeWritingStyle w:appName="MSWord" w:lang="en-US" w:vendorID="64" w:dllVersion="0" w:nlCheck="1" w:checkStyle="0"/>
  <w:activeWritingStyle w:appName="MSWord" w:lang="it-IT" w:vendorID="64" w:dllVersion="0" w:nlCheck="1" w:checkStyle="0"/>
  <w:activeWritingStyle w:appName="MSWord" w:lang="fr-FR" w:vendorID="64" w:dllVersion="0" w:nlCheck="1" w:checkStyle="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10206"/>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0BD"/>
    <w:rsid w:val="0000279E"/>
    <w:rsid w:val="000030BE"/>
    <w:rsid w:val="0000537C"/>
    <w:rsid w:val="00005EC2"/>
    <w:rsid w:val="000061CE"/>
    <w:rsid w:val="00012AEE"/>
    <w:rsid w:val="000135F1"/>
    <w:rsid w:val="000149CA"/>
    <w:rsid w:val="00015F7A"/>
    <w:rsid w:val="0001657F"/>
    <w:rsid w:val="00016C09"/>
    <w:rsid w:val="00020FF6"/>
    <w:rsid w:val="000221D3"/>
    <w:rsid w:val="00022D9E"/>
    <w:rsid w:val="000236BC"/>
    <w:rsid w:val="00023952"/>
    <w:rsid w:val="000276EA"/>
    <w:rsid w:val="00027B7A"/>
    <w:rsid w:val="00027E2C"/>
    <w:rsid w:val="00030227"/>
    <w:rsid w:val="000303AA"/>
    <w:rsid w:val="0003050E"/>
    <w:rsid w:val="00031C7C"/>
    <w:rsid w:val="00032841"/>
    <w:rsid w:val="00033002"/>
    <w:rsid w:val="00035729"/>
    <w:rsid w:val="0004106A"/>
    <w:rsid w:val="000438CE"/>
    <w:rsid w:val="0004418A"/>
    <w:rsid w:val="000467DD"/>
    <w:rsid w:val="00047FC7"/>
    <w:rsid w:val="00050290"/>
    <w:rsid w:val="000506E6"/>
    <w:rsid w:val="00051D44"/>
    <w:rsid w:val="00051DEB"/>
    <w:rsid w:val="00053774"/>
    <w:rsid w:val="00054109"/>
    <w:rsid w:val="000557F7"/>
    <w:rsid w:val="0005589E"/>
    <w:rsid w:val="000611F3"/>
    <w:rsid w:val="00062979"/>
    <w:rsid w:val="0006384D"/>
    <w:rsid w:val="000656DA"/>
    <w:rsid w:val="00066EBE"/>
    <w:rsid w:val="00067509"/>
    <w:rsid w:val="000730BD"/>
    <w:rsid w:val="00073353"/>
    <w:rsid w:val="000761D8"/>
    <w:rsid w:val="00080575"/>
    <w:rsid w:val="00080A63"/>
    <w:rsid w:val="00080D7A"/>
    <w:rsid w:val="00084DF2"/>
    <w:rsid w:val="000870AA"/>
    <w:rsid w:val="000879FF"/>
    <w:rsid w:val="00091865"/>
    <w:rsid w:val="00091C71"/>
    <w:rsid w:val="00094048"/>
    <w:rsid w:val="00096102"/>
    <w:rsid w:val="0009701B"/>
    <w:rsid w:val="000A0096"/>
    <w:rsid w:val="000A4100"/>
    <w:rsid w:val="000A57A1"/>
    <w:rsid w:val="000B057F"/>
    <w:rsid w:val="000B2D37"/>
    <w:rsid w:val="000B4392"/>
    <w:rsid w:val="000B4460"/>
    <w:rsid w:val="000B64B2"/>
    <w:rsid w:val="000C34EF"/>
    <w:rsid w:val="000C46A6"/>
    <w:rsid w:val="000C5F48"/>
    <w:rsid w:val="000C5FE2"/>
    <w:rsid w:val="000C6E39"/>
    <w:rsid w:val="000C7351"/>
    <w:rsid w:val="000C76C0"/>
    <w:rsid w:val="000C7898"/>
    <w:rsid w:val="000D1310"/>
    <w:rsid w:val="000D15A2"/>
    <w:rsid w:val="000D1919"/>
    <w:rsid w:val="000D28CB"/>
    <w:rsid w:val="000D321D"/>
    <w:rsid w:val="000D3BA3"/>
    <w:rsid w:val="000D56A8"/>
    <w:rsid w:val="000D7CC9"/>
    <w:rsid w:val="000E4319"/>
    <w:rsid w:val="000E6D63"/>
    <w:rsid w:val="000E6FA6"/>
    <w:rsid w:val="000E792B"/>
    <w:rsid w:val="000F3E62"/>
    <w:rsid w:val="000F3FB6"/>
    <w:rsid w:val="000F4390"/>
    <w:rsid w:val="000F5F2C"/>
    <w:rsid w:val="000F6922"/>
    <w:rsid w:val="00101C43"/>
    <w:rsid w:val="00101EF2"/>
    <w:rsid w:val="00102B78"/>
    <w:rsid w:val="00103274"/>
    <w:rsid w:val="00103589"/>
    <w:rsid w:val="00103CAD"/>
    <w:rsid w:val="00104F29"/>
    <w:rsid w:val="00105720"/>
    <w:rsid w:val="00107881"/>
    <w:rsid w:val="00112D92"/>
    <w:rsid w:val="00114CA5"/>
    <w:rsid w:val="001154B9"/>
    <w:rsid w:val="00116447"/>
    <w:rsid w:val="00116E26"/>
    <w:rsid w:val="00120AAE"/>
    <w:rsid w:val="001254F2"/>
    <w:rsid w:val="001276CD"/>
    <w:rsid w:val="00127B28"/>
    <w:rsid w:val="001306DC"/>
    <w:rsid w:val="001344CE"/>
    <w:rsid w:val="001351FA"/>
    <w:rsid w:val="00136538"/>
    <w:rsid w:val="0013677A"/>
    <w:rsid w:val="0014047E"/>
    <w:rsid w:val="00141F39"/>
    <w:rsid w:val="00143430"/>
    <w:rsid w:val="00144B46"/>
    <w:rsid w:val="00145324"/>
    <w:rsid w:val="0014566A"/>
    <w:rsid w:val="0014582E"/>
    <w:rsid w:val="00145DE6"/>
    <w:rsid w:val="001466FF"/>
    <w:rsid w:val="00146B79"/>
    <w:rsid w:val="00147543"/>
    <w:rsid w:val="00151495"/>
    <w:rsid w:val="001520D5"/>
    <w:rsid w:val="0015258B"/>
    <w:rsid w:val="001533FC"/>
    <w:rsid w:val="00154455"/>
    <w:rsid w:val="00154466"/>
    <w:rsid w:val="00157624"/>
    <w:rsid w:val="001579BA"/>
    <w:rsid w:val="0016011D"/>
    <w:rsid w:val="00161C31"/>
    <w:rsid w:val="0016261E"/>
    <w:rsid w:val="00163309"/>
    <w:rsid w:val="00164978"/>
    <w:rsid w:val="00164E97"/>
    <w:rsid w:val="00165288"/>
    <w:rsid w:val="00166044"/>
    <w:rsid w:val="001662B1"/>
    <w:rsid w:val="0016751B"/>
    <w:rsid w:val="00167A4F"/>
    <w:rsid w:val="00170190"/>
    <w:rsid w:val="00172A59"/>
    <w:rsid w:val="00176971"/>
    <w:rsid w:val="00180B39"/>
    <w:rsid w:val="001831CC"/>
    <w:rsid w:val="00184B32"/>
    <w:rsid w:val="0018629B"/>
    <w:rsid w:val="001902C1"/>
    <w:rsid w:val="001910DA"/>
    <w:rsid w:val="00192551"/>
    <w:rsid w:val="00197BC1"/>
    <w:rsid w:val="001A1360"/>
    <w:rsid w:val="001A1D34"/>
    <w:rsid w:val="001A261C"/>
    <w:rsid w:val="001A6440"/>
    <w:rsid w:val="001A6FE7"/>
    <w:rsid w:val="001A741D"/>
    <w:rsid w:val="001A7659"/>
    <w:rsid w:val="001B0359"/>
    <w:rsid w:val="001B0ABB"/>
    <w:rsid w:val="001B1EB3"/>
    <w:rsid w:val="001B254B"/>
    <w:rsid w:val="001B33D9"/>
    <w:rsid w:val="001B48F3"/>
    <w:rsid w:val="001B672D"/>
    <w:rsid w:val="001B7066"/>
    <w:rsid w:val="001C0F17"/>
    <w:rsid w:val="001C0FEB"/>
    <w:rsid w:val="001C12E1"/>
    <w:rsid w:val="001C1621"/>
    <w:rsid w:val="001C2DC5"/>
    <w:rsid w:val="001C38EE"/>
    <w:rsid w:val="001D13F7"/>
    <w:rsid w:val="001D20D1"/>
    <w:rsid w:val="001D2BEE"/>
    <w:rsid w:val="001D3EC8"/>
    <w:rsid w:val="001D59FF"/>
    <w:rsid w:val="001D5B45"/>
    <w:rsid w:val="001D714D"/>
    <w:rsid w:val="001D7B2E"/>
    <w:rsid w:val="001E1BC3"/>
    <w:rsid w:val="001E2A8F"/>
    <w:rsid w:val="001E56A1"/>
    <w:rsid w:val="001E6095"/>
    <w:rsid w:val="001F1466"/>
    <w:rsid w:val="001F2706"/>
    <w:rsid w:val="001F2CDC"/>
    <w:rsid w:val="001F3BBB"/>
    <w:rsid w:val="001F5504"/>
    <w:rsid w:val="001F76FF"/>
    <w:rsid w:val="001F7EDE"/>
    <w:rsid w:val="0020240D"/>
    <w:rsid w:val="00202B58"/>
    <w:rsid w:val="002044BA"/>
    <w:rsid w:val="0020507F"/>
    <w:rsid w:val="00205ED5"/>
    <w:rsid w:val="002061A0"/>
    <w:rsid w:val="002075BD"/>
    <w:rsid w:val="00207A40"/>
    <w:rsid w:val="00211D60"/>
    <w:rsid w:val="00213714"/>
    <w:rsid w:val="00216861"/>
    <w:rsid w:val="00216D8A"/>
    <w:rsid w:val="00217514"/>
    <w:rsid w:val="00220023"/>
    <w:rsid w:val="00220785"/>
    <w:rsid w:val="00221FBD"/>
    <w:rsid w:val="002229EB"/>
    <w:rsid w:val="00222F09"/>
    <w:rsid w:val="00223195"/>
    <w:rsid w:val="002233E6"/>
    <w:rsid w:val="002240BE"/>
    <w:rsid w:val="00225DFA"/>
    <w:rsid w:val="00230822"/>
    <w:rsid w:val="00230C81"/>
    <w:rsid w:val="00230CE0"/>
    <w:rsid w:val="0023309B"/>
    <w:rsid w:val="00233681"/>
    <w:rsid w:val="00233AAC"/>
    <w:rsid w:val="00234420"/>
    <w:rsid w:val="0023461E"/>
    <w:rsid w:val="00235A7D"/>
    <w:rsid w:val="00236C16"/>
    <w:rsid w:val="00236DAB"/>
    <w:rsid w:val="00237BA3"/>
    <w:rsid w:val="002401A2"/>
    <w:rsid w:val="00240611"/>
    <w:rsid w:val="0024128E"/>
    <w:rsid w:val="002425FA"/>
    <w:rsid w:val="00243404"/>
    <w:rsid w:val="00250226"/>
    <w:rsid w:val="00254A2F"/>
    <w:rsid w:val="00254EE6"/>
    <w:rsid w:val="00256376"/>
    <w:rsid w:val="00260A9D"/>
    <w:rsid w:val="0026150B"/>
    <w:rsid w:val="00262440"/>
    <w:rsid w:val="00262552"/>
    <w:rsid w:val="002633B0"/>
    <w:rsid w:val="002655BA"/>
    <w:rsid w:val="00265694"/>
    <w:rsid w:val="002660A6"/>
    <w:rsid w:val="002709A1"/>
    <w:rsid w:val="00272B10"/>
    <w:rsid w:val="00273260"/>
    <w:rsid w:val="0027342E"/>
    <w:rsid w:val="0027558A"/>
    <w:rsid w:val="002800E7"/>
    <w:rsid w:val="0028036E"/>
    <w:rsid w:val="0028171A"/>
    <w:rsid w:val="00281F66"/>
    <w:rsid w:val="00285DF3"/>
    <w:rsid w:val="002860BD"/>
    <w:rsid w:val="00291171"/>
    <w:rsid w:val="0029233F"/>
    <w:rsid w:val="00294CD7"/>
    <w:rsid w:val="00295154"/>
    <w:rsid w:val="002A03CB"/>
    <w:rsid w:val="002A08B2"/>
    <w:rsid w:val="002A1657"/>
    <w:rsid w:val="002A26DE"/>
    <w:rsid w:val="002B2A6D"/>
    <w:rsid w:val="002B3E52"/>
    <w:rsid w:val="002B588D"/>
    <w:rsid w:val="002B7976"/>
    <w:rsid w:val="002C0DF6"/>
    <w:rsid w:val="002C1437"/>
    <w:rsid w:val="002C1C4B"/>
    <w:rsid w:val="002C2149"/>
    <w:rsid w:val="002C2501"/>
    <w:rsid w:val="002C302E"/>
    <w:rsid w:val="002C4C3D"/>
    <w:rsid w:val="002C5B06"/>
    <w:rsid w:val="002C5DC5"/>
    <w:rsid w:val="002C5DE4"/>
    <w:rsid w:val="002C7E27"/>
    <w:rsid w:val="002D066D"/>
    <w:rsid w:val="002D099F"/>
    <w:rsid w:val="002D09CC"/>
    <w:rsid w:val="002D1751"/>
    <w:rsid w:val="002D17A7"/>
    <w:rsid w:val="002D3902"/>
    <w:rsid w:val="002D39CB"/>
    <w:rsid w:val="002D46B3"/>
    <w:rsid w:val="002E3FF1"/>
    <w:rsid w:val="002E4520"/>
    <w:rsid w:val="002F1127"/>
    <w:rsid w:val="002F210F"/>
    <w:rsid w:val="002F2698"/>
    <w:rsid w:val="002F73E0"/>
    <w:rsid w:val="00300F99"/>
    <w:rsid w:val="00301D97"/>
    <w:rsid w:val="00302008"/>
    <w:rsid w:val="0030293B"/>
    <w:rsid w:val="003030D8"/>
    <w:rsid w:val="00303D82"/>
    <w:rsid w:val="00305224"/>
    <w:rsid w:val="00313129"/>
    <w:rsid w:val="0031332B"/>
    <w:rsid w:val="00315744"/>
    <w:rsid w:val="00316120"/>
    <w:rsid w:val="00317ABE"/>
    <w:rsid w:val="003212CE"/>
    <w:rsid w:val="0032278C"/>
    <w:rsid w:val="00322E35"/>
    <w:rsid w:val="003236DD"/>
    <w:rsid w:val="00323990"/>
    <w:rsid w:val="0032516E"/>
    <w:rsid w:val="00325A0A"/>
    <w:rsid w:val="0032663C"/>
    <w:rsid w:val="003307AB"/>
    <w:rsid w:val="0033098F"/>
    <w:rsid w:val="0033361C"/>
    <w:rsid w:val="00333876"/>
    <w:rsid w:val="00335CB9"/>
    <w:rsid w:val="00336FCD"/>
    <w:rsid w:val="00337A21"/>
    <w:rsid w:val="00340250"/>
    <w:rsid w:val="003415E9"/>
    <w:rsid w:val="00341766"/>
    <w:rsid w:val="00341E2B"/>
    <w:rsid w:val="00342DFF"/>
    <w:rsid w:val="00343E5E"/>
    <w:rsid w:val="00344DC1"/>
    <w:rsid w:val="003452CF"/>
    <w:rsid w:val="00346268"/>
    <w:rsid w:val="003473CF"/>
    <w:rsid w:val="003478EC"/>
    <w:rsid w:val="003501C0"/>
    <w:rsid w:val="003521B4"/>
    <w:rsid w:val="003616F0"/>
    <w:rsid w:val="00361AB4"/>
    <w:rsid w:val="0036217D"/>
    <w:rsid w:val="00367043"/>
    <w:rsid w:val="003708CA"/>
    <w:rsid w:val="00370B88"/>
    <w:rsid w:val="00371757"/>
    <w:rsid w:val="00372A34"/>
    <w:rsid w:val="00374241"/>
    <w:rsid w:val="003774BA"/>
    <w:rsid w:val="003776C5"/>
    <w:rsid w:val="00377B60"/>
    <w:rsid w:val="0038128F"/>
    <w:rsid w:val="00381A56"/>
    <w:rsid w:val="00382CB2"/>
    <w:rsid w:val="00383892"/>
    <w:rsid w:val="00384611"/>
    <w:rsid w:val="00384D6B"/>
    <w:rsid w:val="003866E1"/>
    <w:rsid w:val="00390BD0"/>
    <w:rsid w:val="003914C7"/>
    <w:rsid w:val="00392DDC"/>
    <w:rsid w:val="00393D2D"/>
    <w:rsid w:val="0039519E"/>
    <w:rsid w:val="0039603C"/>
    <w:rsid w:val="00397579"/>
    <w:rsid w:val="0039790A"/>
    <w:rsid w:val="003A042F"/>
    <w:rsid w:val="003A630B"/>
    <w:rsid w:val="003A6EA8"/>
    <w:rsid w:val="003B1AAA"/>
    <w:rsid w:val="003B1CE4"/>
    <w:rsid w:val="003B30B9"/>
    <w:rsid w:val="003B3853"/>
    <w:rsid w:val="003B4331"/>
    <w:rsid w:val="003C1556"/>
    <w:rsid w:val="003C18A4"/>
    <w:rsid w:val="003C1FB3"/>
    <w:rsid w:val="003C2297"/>
    <w:rsid w:val="003C4131"/>
    <w:rsid w:val="003D087C"/>
    <w:rsid w:val="003D18B7"/>
    <w:rsid w:val="003D2776"/>
    <w:rsid w:val="003D2D40"/>
    <w:rsid w:val="003D325A"/>
    <w:rsid w:val="003D33E5"/>
    <w:rsid w:val="003D5212"/>
    <w:rsid w:val="003D52E6"/>
    <w:rsid w:val="003D5931"/>
    <w:rsid w:val="003D6DC4"/>
    <w:rsid w:val="003E255A"/>
    <w:rsid w:val="003E3789"/>
    <w:rsid w:val="003E44FC"/>
    <w:rsid w:val="003E596E"/>
    <w:rsid w:val="003E5B4D"/>
    <w:rsid w:val="003E6338"/>
    <w:rsid w:val="003F17EA"/>
    <w:rsid w:val="003F2854"/>
    <w:rsid w:val="003F2A58"/>
    <w:rsid w:val="003F2D47"/>
    <w:rsid w:val="003F3481"/>
    <w:rsid w:val="003F72A2"/>
    <w:rsid w:val="0040357F"/>
    <w:rsid w:val="00403E01"/>
    <w:rsid w:val="00405760"/>
    <w:rsid w:val="0040615F"/>
    <w:rsid w:val="004111AB"/>
    <w:rsid w:val="004120DF"/>
    <w:rsid w:val="00416130"/>
    <w:rsid w:val="00417AE9"/>
    <w:rsid w:val="00417EC6"/>
    <w:rsid w:val="004201CE"/>
    <w:rsid w:val="00420FFB"/>
    <w:rsid w:val="004222E8"/>
    <w:rsid w:val="0042362F"/>
    <w:rsid w:val="0042648A"/>
    <w:rsid w:val="00426C34"/>
    <w:rsid w:val="00426FB9"/>
    <w:rsid w:val="00433C1D"/>
    <w:rsid w:val="00433F7A"/>
    <w:rsid w:val="00437026"/>
    <w:rsid w:val="0043735F"/>
    <w:rsid w:val="00440263"/>
    <w:rsid w:val="00441765"/>
    <w:rsid w:val="004443A6"/>
    <w:rsid w:val="004455B2"/>
    <w:rsid w:val="00450126"/>
    <w:rsid w:val="00451376"/>
    <w:rsid w:val="0045298A"/>
    <w:rsid w:val="00453C40"/>
    <w:rsid w:val="00456B36"/>
    <w:rsid w:val="00457A7A"/>
    <w:rsid w:val="004606A3"/>
    <w:rsid w:val="00461991"/>
    <w:rsid w:val="0046210F"/>
    <w:rsid w:val="004633BE"/>
    <w:rsid w:val="00464A9B"/>
    <w:rsid w:val="00465F04"/>
    <w:rsid w:val="00465FC1"/>
    <w:rsid w:val="0046658E"/>
    <w:rsid w:val="00472BE8"/>
    <w:rsid w:val="00476FDE"/>
    <w:rsid w:val="00477434"/>
    <w:rsid w:val="00480284"/>
    <w:rsid w:val="004824C4"/>
    <w:rsid w:val="00484525"/>
    <w:rsid w:val="00485181"/>
    <w:rsid w:val="0048529B"/>
    <w:rsid w:val="004866E7"/>
    <w:rsid w:val="004900B1"/>
    <w:rsid w:val="0049096A"/>
    <w:rsid w:val="0049108F"/>
    <w:rsid w:val="00491B44"/>
    <w:rsid w:val="00493DC7"/>
    <w:rsid w:val="00495221"/>
    <w:rsid w:val="00495459"/>
    <w:rsid w:val="004965AD"/>
    <w:rsid w:val="00496A93"/>
    <w:rsid w:val="0049776E"/>
    <w:rsid w:val="004A2E50"/>
    <w:rsid w:val="004A3683"/>
    <w:rsid w:val="004A5002"/>
    <w:rsid w:val="004A529B"/>
    <w:rsid w:val="004A74D2"/>
    <w:rsid w:val="004A797D"/>
    <w:rsid w:val="004B0D17"/>
    <w:rsid w:val="004B1009"/>
    <w:rsid w:val="004B2BBF"/>
    <w:rsid w:val="004B2FBB"/>
    <w:rsid w:val="004B3712"/>
    <w:rsid w:val="004B610C"/>
    <w:rsid w:val="004C1399"/>
    <w:rsid w:val="004C2F98"/>
    <w:rsid w:val="004C4EEA"/>
    <w:rsid w:val="004C4F49"/>
    <w:rsid w:val="004C5CA4"/>
    <w:rsid w:val="004D0698"/>
    <w:rsid w:val="004D0943"/>
    <w:rsid w:val="004D1098"/>
    <w:rsid w:val="004D126C"/>
    <w:rsid w:val="004D1492"/>
    <w:rsid w:val="004D15E7"/>
    <w:rsid w:val="004D21C7"/>
    <w:rsid w:val="004D3E1C"/>
    <w:rsid w:val="004D61E3"/>
    <w:rsid w:val="004D67FC"/>
    <w:rsid w:val="004D7646"/>
    <w:rsid w:val="004D7A9B"/>
    <w:rsid w:val="004E13F8"/>
    <w:rsid w:val="004E1686"/>
    <w:rsid w:val="004E4711"/>
    <w:rsid w:val="004E6DCE"/>
    <w:rsid w:val="004E7336"/>
    <w:rsid w:val="004E7B5C"/>
    <w:rsid w:val="004E7CF9"/>
    <w:rsid w:val="004E7DE8"/>
    <w:rsid w:val="004F01A7"/>
    <w:rsid w:val="004F4607"/>
    <w:rsid w:val="004F559A"/>
    <w:rsid w:val="004F5A00"/>
    <w:rsid w:val="004F6217"/>
    <w:rsid w:val="004F67A7"/>
    <w:rsid w:val="004F6D69"/>
    <w:rsid w:val="004F6E9A"/>
    <w:rsid w:val="004F7BB3"/>
    <w:rsid w:val="00501E57"/>
    <w:rsid w:val="0050227C"/>
    <w:rsid w:val="0050289C"/>
    <w:rsid w:val="005037B6"/>
    <w:rsid w:val="005074D2"/>
    <w:rsid w:val="00512011"/>
    <w:rsid w:val="0051217F"/>
    <w:rsid w:val="00512FCC"/>
    <w:rsid w:val="00513B42"/>
    <w:rsid w:val="00514761"/>
    <w:rsid w:val="00514B7E"/>
    <w:rsid w:val="0051527D"/>
    <w:rsid w:val="00516662"/>
    <w:rsid w:val="00517BDB"/>
    <w:rsid w:val="00517D6F"/>
    <w:rsid w:val="00520333"/>
    <w:rsid w:val="00520DF8"/>
    <w:rsid w:val="0052172B"/>
    <w:rsid w:val="00525554"/>
    <w:rsid w:val="00530056"/>
    <w:rsid w:val="005303AF"/>
    <w:rsid w:val="00531084"/>
    <w:rsid w:val="00532622"/>
    <w:rsid w:val="00533478"/>
    <w:rsid w:val="00533833"/>
    <w:rsid w:val="00533CAF"/>
    <w:rsid w:val="00533E5B"/>
    <w:rsid w:val="0053677D"/>
    <w:rsid w:val="00536D36"/>
    <w:rsid w:val="0054276D"/>
    <w:rsid w:val="0054290E"/>
    <w:rsid w:val="005432D1"/>
    <w:rsid w:val="00543440"/>
    <w:rsid w:val="00543516"/>
    <w:rsid w:val="00543AD4"/>
    <w:rsid w:val="00543B4A"/>
    <w:rsid w:val="005448EB"/>
    <w:rsid w:val="00547025"/>
    <w:rsid w:val="00550117"/>
    <w:rsid w:val="0055338E"/>
    <w:rsid w:val="00553FEF"/>
    <w:rsid w:val="005546E6"/>
    <w:rsid w:val="00554E49"/>
    <w:rsid w:val="00555377"/>
    <w:rsid w:val="00555AFB"/>
    <w:rsid w:val="00556B17"/>
    <w:rsid w:val="00556BE1"/>
    <w:rsid w:val="0055753E"/>
    <w:rsid w:val="00557E0D"/>
    <w:rsid w:val="00560025"/>
    <w:rsid w:val="00561B47"/>
    <w:rsid w:val="005666FC"/>
    <w:rsid w:val="00567FD7"/>
    <w:rsid w:val="00571C69"/>
    <w:rsid w:val="00571FB7"/>
    <w:rsid w:val="0057466E"/>
    <w:rsid w:val="0057471B"/>
    <w:rsid w:val="0057483B"/>
    <w:rsid w:val="00575978"/>
    <w:rsid w:val="00576313"/>
    <w:rsid w:val="0057652D"/>
    <w:rsid w:val="00576F7D"/>
    <w:rsid w:val="005805DD"/>
    <w:rsid w:val="00582820"/>
    <w:rsid w:val="0058289C"/>
    <w:rsid w:val="00583584"/>
    <w:rsid w:val="005844F3"/>
    <w:rsid w:val="00584885"/>
    <w:rsid w:val="00585440"/>
    <w:rsid w:val="00586030"/>
    <w:rsid w:val="005861C7"/>
    <w:rsid w:val="0059059E"/>
    <w:rsid w:val="00590E5A"/>
    <w:rsid w:val="00590EF3"/>
    <w:rsid w:val="00593D15"/>
    <w:rsid w:val="0059746F"/>
    <w:rsid w:val="005A0020"/>
    <w:rsid w:val="005A0A99"/>
    <w:rsid w:val="005A1027"/>
    <w:rsid w:val="005A4CC6"/>
    <w:rsid w:val="005A5907"/>
    <w:rsid w:val="005A6903"/>
    <w:rsid w:val="005B168F"/>
    <w:rsid w:val="005B333C"/>
    <w:rsid w:val="005B5A20"/>
    <w:rsid w:val="005B7DAF"/>
    <w:rsid w:val="005C0851"/>
    <w:rsid w:val="005D208D"/>
    <w:rsid w:val="005D28CE"/>
    <w:rsid w:val="005D44F2"/>
    <w:rsid w:val="005E0890"/>
    <w:rsid w:val="005E2A42"/>
    <w:rsid w:val="005E3DD7"/>
    <w:rsid w:val="005E5556"/>
    <w:rsid w:val="005E6FBF"/>
    <w:rsid w:val="005E72FD"/>
    <w:rsid w:val="005F154B"/>
    <w:rsid w:val="005F316C"/>
    <w:rsid w:val="005F4C13"/>
    <w:rsid w:val="005F4CF4"/>
    <w:rsid w:val="005F5ADC"/>
    <w:rsid w:val="005F67D1"/>
    <w:rsid w:val="005F74D3"/>
    <w:rsid w:val="006003B9"/>
    <w:rsid w:val="0060227B"/>
    <w:rsid w:val="00603D9A"/>
    <w:rsid w:val="00605C8B"/>
    <w:rsid w:val="0060632F"/>
    <w:rsid w:val="0060662E"/>
    <w:rsid w:val="00610B34"/>
    <w:rsid w:val="006111A3"/>
    <w:rsid w:val="00611752"/>
    <w:rsid w:val="00616EC9"/>
    <w:rsid w:val="00620F1B"/>
    <w:rsid w:val="00621E4D"/>
    <w:rsid w:val="00622F4A"/>
    <w:rsid w:val="006231A4"/>
    <w:rsid w:val="00624066"/>
    <w:rsid w:val="00624E7E"/>
    <w:rsid w:val="00625D1B"/>
    <w:rsid w:val="00630981"/>
    <w:rsid w:val="00632788"/>
    <w:rsid w:val="00633B6E"/>
    <w:rsid w:val="00634811"/>
    <w:rsid w:val="0063663E"/>
    <w:rsid w:val="006368FE"/>
    <w:rsid w:val="00636EBD"/>
    <w:rsid w:val="0064021A"/>
    <w:rsid w:val="00640305"/>
    <w:rsid w:val="00641008"/>
    <w:rsid w:val="0064194F"/>
    <w:rsid w:val="00642139"/>
    <w:rsid w:val="00643A80"/>
    <w:rsid w:val="006522EE"/>
    <w:rsid w:val="00655A4A"/>
    <w:rsid w:val="00657728"/>
    <w:rsid w:val="00657819"/>
    <w:rsid w:val="00661C56"/>
    <w:rsid w:val="00661DA7"/>
    <w:rsid w:val="00665372"/>
    <w:rsid w:val="006671FC"/>
    <w:rsid w:val="006676BA"/>
    <w:rsid w:val="00670265"/>
    <w:rsid w:val="006752A0"/>
    <w:rsid w:val="006805B1"/>
    <w:rsid w:val="00680926"/>
    <w:rsid w:val="00682808"/>
    <w:rsid w:val="00684410"/>
    <w:rsid w:val="00685F7B"/>
    <w:rsid w:val="00686677"/>
    <w:rsid w:val="00686BE3"/>
    <w:rsid w:val="00686E12"/>
    <w:rsid w:val="006910D1"/>
    <w:rsid w:val="006912B5"/>
    <w:rsid w:val="0069320D"/>
    <w:rsid w:val="00693224"/>
    <w:rsid w:val="00693CD5"/>
    <w:rsid w:val="00695B6F"/>
    <w:rsid w:val="00696013"/>
    <w:rsid w:val="006A0AB2"/>
    <w:rsid w:val="006A0DBC"/>
    <w:rsid w:val="006A0DFA"/>
    <w:rsid w:val="006A142D"/>
    <w:rsid w:val="006A206B"/>
    <w:rsid w:val="006A2325"/>
    <w:rsid w:val="006A260E"/>
    <w:rsid w:val="006A2A05"/>
    <w:rsid w:val="006A2FB3"/>
    <w:rsid w:val="006A61B5"/>
    <w:rsid w:val="006A7A66"/>
    <w:rsid w:val="006B044D"/>
    <w:rsid w:val="006B31FB"/>
    <w:rsid w:val="006B5334"/>
    <w:rsid w:val="006B6EC4"/>
    <w:rsid w:val="006C12F4"/>
    <w:rsid w:val="006C25FF"/>
    <w:rsid w:val="006C45F5"/>
    <w:rsid w:val="006C4D73"/>
    <w:rsid w:val="006C50DE"/>
    <w:rsid w:val="006C7481"/>
    <w:rsid w:val="006D13F8"/>
    <w:rsid w:val="006D248E"/>
    <w:rsid w:val="006D2A69"/>
    <w:rsid w:val="006D2D87"/>
    <w:rsid w:val="006D5487"/>
    <w:rsid w:val="006D636D"/>
    <w:rsid w:val="006D72D4"/>
    <w:rsid w:val="006E0088"/>
    <w:rsid w:val="006E13BC"/>
    <w:rsid w:val="006E3ECD"/>
    <w:rsid w:val="006E3FC8"/>
    <w:rsid w:val="006E48EC"/>
    <w:rsid w:val="006E4F24"/>
    <w:rsid w:val="006E6515"/>
    <w:rsid w:val="006E72B1"/>
    <w:rsid w:val="006E74E9"/>
    <w:rsid w:val="006E7ADE"/>
    <w:rsid w:val="006E7C32"/>
    <w:rsid w:val="006F2A82"/>
    <w:rsid w:val="006F2EF0"/>
    <w:rsid w:val="006F3209"/>
    <w:rsid w:val="006F3CB6"/>
    <w:rsid w:val="006F3FD0"/>
    <w:rsid w:val="006F478D"/>
    <w:rsid w:val="006F56DF"/>
    <w:rsid w:val="006F5D38"/>
    <w:rsid w:val="006F5E02"/>
    <w:rsid w:val="007003B9"/>
    <w:rsid w:val="00700C5D"/>
    <w:rsid w:val="00701F9A"/>
    <w:rsid w:val="00702950"/>
    <w:rsid w:val="007034AD"/>
    <w:rsid w:val="00703EA4"/>
    <w:rsid w:val="00706550"/>
    <w:rsid w:val="00707675"/>
    <w:rsid w:val="00710F9C"/>
    <w:rsid w:val="00711128"/>
    <w:rsid w:val="007115D9"/>
    <w:rsid w:val="007118FD"/>
    <w:rsid w:val="00712F21"/>
    <w:rsid w:val="0071341E"/>
    <w:rsid w:val="00713DC0"/>
    <w:rsid w:val="00714335"/>
    <w:rsid w:val="00717EF9"/>
    <w:rsid w:val="007202F3"/>
    <w:rsid w:val="00720AFB"/>
    <w:rsid w:val="00722911"/>
    <w:rsid w:val="00724937"/>
    <w:rsid w:val="007251DC"/>
    <w:rsid w:val="00725F45"/>
    <w:rsid w:val="007265A3"/>
    <w:rsid w:val="00732797"/>
    <w:rsid w:val="00733549"/>
    <w:rsid w:val="00733ACD"/>
    <w:rsid w:val="007351F9"/>
    <w:rsid w:val="00736A2A"/>
    <w:rsid w:val="00741797"/>
    <w:rsid w:val="00741882"/>
    <w:rsid w:val="00741F27"/>
    <w:rsid w:val="00750C7D"/>
    <w:rsid w:val="007558D6"/>
    <w:rsid w:val="007638C3"/>
    <w:rsid w:val="0076403D"/>
    <w:rsid w:val="00764C6A"/>
    <w:rsid w:val="007652F1"/>
    <w:rsid w:val="00765BB5"/>
    <w:rsid w:val="00765CE2"/>
    <w:rsid w:val="00766BC5"/>
    <w:rsid w:val="007675C3"/>
    <w:rsid w:val="00770FDB"/>
    <w:rsid w:val="007717D7"/>
    <w:rsid w:val="0077346D"/>
    <w:rsid w:val="00774688"/>
    <w:rsid w:val="00774AF6"/>
    <w:rsid w:val="007754E0"/>
    <w:rsid w:val="0077656F"/>
    <w:rsid w:val="00776D2F"/>
    <w:rsid w:val="007772C1"/>
    <w:rsid w:val="00780CD2"/>
    <w:rsid w:val="007812C5"/>
    <w:rsid w:val="00781537"/>
    <w:rsid w:val="0078256A"/>
    <w:rsid w:val="00782C09"/>
    <w:rsid w:val="00784439"/>
    <w:rsid w:val="00785D05"/>
    <w:rsid w:val="00787CCB"/>
    <w:rsid w:val="007903F0"/>
    <w:rsid w:val="00791059"/>
    <w:rsid w:val="00791311"/>
    <w:rsid w:val="00792E09"/>
    <w:rsid w:val="007955BF"/>
    <w:rsid w:val="00795D29"/>
    <w:rsid w:val="00795F90"/>
    <w:rsid w:val="00796153"/>
    <w:rsid w:val="007A07D6"/>
    <w:rsid w:val="007A34B9"/>
    <w:rsid w:val="007A375E"/>
    <w:rsid w:val="007A3976"/>
    <w:rsid w:val="007A5E76"/>
    <w:rsid w:val="007A6A43"/>
    <w:rsid w:val="007A6EAE"/>
    <w:rsid w:val="007B0FD8"/>
    <w:rsid w:val="007B2193"/>
    <w:rsid w:val="007B2CC4"/>
    <w:rsid w:val="007B6286"/>
    <w:rsid w:val="007C3133"/>
    <w:rsid w:val="007C3478"/>
    <w:rsid w:val="007C3A09"/>
    <w:rsid w:val="007C3FD0"/>
    <w:rsid w:val="007C5DB1"/>
    <w:rsid w:val="007D1856"/>
    <w:rsid w:val="007D2D37"/>
    <w:rsid w:val="007D394C"/>
    <w:rsid w:val="007D430F"/>
    <w:rsid w:val="007D4C82"/>
    <w:rsid w:val="007D5001"/>
    <w:rsid w:val="007D66F0"/>
    <w:rsid w:val="007E0EA3"/>
    <w:rsid w:val="007E12E6"/>
    <w:rsid w:val="007E13D0"/>
    <w:rsid w:val="007E1A6B"/>
    <w:rsid w:val="007E2426"/>
    <w:rsid w:val="007E4482"/>
    <w:rsid w:val="007E4EE2"/>
    <w:rsid w:val="007E56D3"/>
    <w:rsid w:val="007E76B3"/>
    <w:rsid w:val="007E7F55"/>
    <w:rsid w:val="007E7F58"/>
    <w:rsid w:val="007F0A9B"/>
    <w:rsid w:val="007F2915"/>
    <w:rsid w:val="007F2A43"/>
    <w:rsid w:val="007F42CD"/>
    <w:rsid w:val="007F4AE2"/>
    <w:rsid w:val="007F529D"/>
    <w:rsid w:val="007F58CF"/>
    <w:rsid w:val="007F5F8A"/>
    <w:rsid w:val="007F7559"/>
    <w:rsid w:val="008000D8"/>
    <w:rsid w:val="00800D32"/>
    <w:rsid w:val="008044CE"/>
    <w:rsid w:val="0080485D"/>
    <w:rsid w:val="008052F5"/>
    <w:rsid w:val="00807AC3"/>
    <w:rsid w:val="00812616"/>
    <w:rsid w:val="0081437A"/>
    <w:rsid w:val="00814AF2"/>
    <w:rsid w:val="00814B53"/>
    <w:rsid w:val="0081605D"/>
    <w:rsid w:val="008165FC"/>
    <w:rsid w:val="008205BD"/>
    <w:rsid w:val="008209BF"/>
    <w:rsid w:val="0082394F"/>
    <w:rsid w:val="00824BEA"/>
    <w:rsid w:val="008259AE"/>
    <w:rsid w:val="00834E2B"/>
    <w:rsid w:val="00836BA1"/>
    <w:rsid w:val="00836F40"/>
    <w:rsid w:val="0084012E"/>
    <w:rsid w:val="00840CC1"/>
    <w:rsid w:val="008413CF"/>
    <w:rsid w:val="008417E4"/>
    <w:rsid w:val="00841C73"/>
    <w:rsid w:val="008440C9"/>
    <w:rsid w:val="0084476E"/>
    <w:rsid w:val="00850152"/>
    <w:rsid w:val="00850403"/>
    <w:rsid w:val="00850545"/>
    <w:rsid w:val="008510E2"/>
    <w:rsid w:val="00852B9A"/>
    <w:rsid w:val="00860EF6"/>
    <w:rsid w:val="00862420"/>
    <w:rsid w:val="00863A5F"/>
    <w:rsid w:val="00864FE5"/>
    <w:rsid w:val="00865AF4"/>
    <w:rsid w:val="00867DC2"/>
    <w:rsid w:val="008701DD"/>
    <w:rsid w:val="00871519"/>
    <w:rsid w:val="0087250D"/>
    <w:rsid w:val="00872770"/>
    <w:rsid w:val="008730C4"/>
    <w:rsid w:val="00873B9A"/>
    <w:rsid w:val="008740FE"/>
    <w:rsid w:val="00874F4E"/>
    <w:rsid w:val="008763BE"/>
    <w:rsid w:val="0087671A"/>
    <w:rsid w:val="00877A48"/>
    <w:rsid w:val="00883A47"/>
    <w:rsid w:val="0088519A"/>
    <w:rsid w:val="008863FC"/>
    <w:rsid w:val="00886D74"/>
    <w:rsid w:val="008927B3"/>
    <w:rsid w:val="00893539"/>
    <w:rsid w:val="008942E3"/>
    <w:rsid w:val="0089442C"/>
    <w:rsid w:val="00894446"/>
    <w:rsid w:val="00895622"/>
    <w:rsid w:val="008957DB"/>
    <w:rsid w:val="008A0C65"/>
    <w:rsid w:val="008A110B"/>
    <w:rsid w:val="008A4BE1"/>
    <w:rsid w:val="008A5796"/>
    <w:rsid w:val="008A6343"/>
    <w:rsid w:val="008A6DB7"/>
    <w:rsid w:val="008A7296"/>
    <w:rsid w:val="008A7914"/>
    <w:rsid w:val="008B6F4D"/>
    <w:rsid w:val="008B74B9"/>
    <w:rsid w:val="008C0F19"/>
    <w:rsid w:val="008C1586"/>
    <w:rsid w:val="008C26DD"/>
    <w:rsid w:val="008C2C34"/>
    <w:rsid w:val="008C3A67"/>
    <w:rsid w:val="008C432F"/>
    <w:rsid w:val="008D1354"/>
    <w:rsid w:val="008D2CB1"/>
    <w:rsid w:val="008D3910"/>
    <w:rsid w:val="008D3BB8"/>
    <w:rsid w:val="008D4364"/>
    <w:rsid w:val="008D44C8"/>
    <w:rsid w:val="008D7085"/>
    <w:rsid w:val="008E01E0"/>
    <w:rsid w:val="008E0465"/>
    <w:rsid w:val="008E551B"/>
    <w:rsid w:val="008F0425"/>
    <w:rsid w:val="008F48CF"/>
    <w:rsid w:val="008F73B2"/>
    <w:rsid w:val="00903242"/>
    <w:rsid w:val="00903AB2"/>
    <w:rsid w:val="0090417A"/>
    <w:rsid w:val="00904F46"/>
    <w:rsid w:val="00914CE0"/>
    <w:rsid w:val="00915836"/>
    <w:rsid w:val="00921227"/>
    <w:rsid w:val="009226D7"/>
    <w:rsid w:val="00922C12"/>
    <w:rsid w:val="0092381F"/>
    <w:rsid w:val="009251DD"/>
    <w:rsid w:val="00925EFD"/>
    <w:rsid w:val="0092667B"/>
    <w:rsid w:val="0092742D"/>
    <w:rsid w:val="00932A41"/>
    <w:rsid w:val="009338E8"/>
    <w:rsid w:val="0093549D"/>
    <w:rsid w:val="009354FE"/>
    <w:rsid w:val="00935D43"/>
    <w:rsid w:val="0093612C"/>
    <w:rsid w:val="00936B53"/>
    <w:rsid w:val="00940611"/>
    <w:rsid w:val="009420F0"/>
    <w:rsid w:val="00942978"/>
    <w:rsid w:val="0094462D"/>
    <w:rsid w:val="00944AEE"/>
    <w:rsid w:val="0094647E"/>
    <w:rsid w:val="00947304"/>
    <w:rsid w:val="00947CA2"/>
    <w:rsid w:val="009503A8"/>
    <w:rsid w:val="0095317B"/>
    <w:rsid w:val="00953C49"/>
    <w:rsid w:val="00954040"/>
    <w:rsid w:val="00955253"/>
    <w:rsid w:val="00956CBA"/>
    <w:rsid w:val="00960D6C"/>
    <w:rsid w:val="00960DD5"/>
    <w:rsid w:val="00961EDE"/>
    <w:rsid w:val="0096226A"/>
    <w:rsid w:val="00962A82"/>
    <w:rsid w:val="00963388"/>
    <w:rsid w:val="009650C5"/>
    <w:rsid w:val="009671D1"/>
    <w:rsid w:val="009707C5"/>
    <w:rsid w:val="009728F9"/>
    <w:rsid w:val="00974992"/>
    <w:rsid w:val="00975524"/>
    <w:rsid w:val="00975936"/>
    <w:rsid w:val="0097767E"/>
    <w:rsid w:val="00980F1D"/>
    <w:rsid w:val="00984923"/>
    <w:rsid w:val="00987E47"/>
    <w:rsid w:val="0099221C"/>
    <w:rsid w:val="00992F33"/>
    <w:rsid w:val="00994D7D"/>
    <w:rsid w:val="00994E39"/>
    <w:rsid w:val="009972A1"/>
    <w:rsid w:val="009A66BE"/>
    <w:rsid w:val="009A703C"/>
    <w:rsid w:val="009B037B"/>
    <w:rsid w:val="009B1ECC"/>
    <w:rsid w:val="009B23D9"/>
    <w:rsid w:val="009B3F7F"/>
    <w:rsid w:val="009B4A33"/>
    <w:rsid w:val="009B545D"/>
    <w:rsid w:val="009B67D0"/>
    <w:rsid w:val="009B6A3F"/>
    <w:rsid w:val="009B733C"/>
    <w:rsid w:val="009C0E75"/>
    <w:rsid w:val="009C0EAF"/>
    <w:rsid w:val="009C1C1D"/>
    <w:rsid w:val="009C265B"/>
    <w:rsid w:val="009C7263"/>
    <w:rsid w:val="009D0002"/>
    <w:rsid w:val="009D3236"/>
    <w:rsid w:val="009D4423"/>
    <w:rsid w:val="009D5369"/>
    <w:rsid w:val="009E00D6"/>
    <w:rsid w:val="009E1772"/>
    <w:rsid w:val="009E4581"/>
    <w:rsid w:val="009E475E"/>
    <w:rsid w:val="009E4C83"/>
    <w:rsid w:val="009E5EFA"/>
    <w:rsid w:val="009E5FFE"/>
    <w:rsid w:val="009E6276"/>
    <w:rsid w:val="009E7BC2"/>
    <w:rsid w:val="009F02FF"/>
    <w:rsid w:val="009F076F"/>
    <w:rsid w:val="009F0972"/>
    <w:rsid w:val="009F0984"/>
    <w:rsid w:val="009F397F"/>
    <w:rsid w:val="009F4255"/>
    <w:rsid w:val="009F4D56"/>
    <w:rsid w:val="009F4FF5"/>
    <w:rsid w:val="009F526F"/>
    <w:rsid w:val="009F6E0E"/>
    <w:rsid w:val="009F7A9F"/>
    <w:rsid w:val="00A003CC"/>
    <w:rsid w:val="00A007D5"/>
    <w:rsid w:val="00A00CFD"/>
    <w:rsid w:val="00A0148E"/>
    <w:rsid w:val="00A020CA"/>
    <w:rsid w:val="00A03BAE"/>
    <w:rsid w:val="00A03CAF"/>
    <w:rsid w:val="00A0411E"/>
    <w:rsid w:val="00A05B04"/>
    <w:rsid w:val="00A0653E"/>
    <w:rsid w:val="00A06A94"/>
    <w:rsid w:val="00A06C1B"/>
    <w:rsid w:val="00A10536"/>
    <w:rsid w:val="00A1074E"/>
    <w:rsid w:val="00A108C9"/>
    <w:rsid w:val="00A128ED"/>
    <w:rsid w:val="00A12ED9"/>
    <w:rsid w:val="00A1398A"/>
    <w:rsid w:val="00A14B21"/>
    <w:rsid w:val="00A16547"/>
    <w:rsid w:val="00A16D52"/>
    <w:rsid w:val="00A17365"/>
    <w:rsid w:val="00A20F25"/>
    <w:rsid w:val="00A238F3"/>
    <w:rsid w:val="00A2411B"/>
    <w:rsid w:val="00A243A8"/>
    <w:rsid w:val="00A269E8"/>
    <w:rsid w:val="00A26FA9"/>
    <w:rsid w:val="00A30003"/>
    <w:rsid w:val="00A30AF8"/>
    <w:rsid w:val="00A3386A"/>
    <w:rsid w:val="00A34273"/>
    <w:rsid w:val="00A34463"/>
    <w:rsid w:val="00A356E5"/>
    <w:rsid w:val="00A35816"/>
    <w:rsid w:val="00A3601A"/>
    <w:rsid w:val="00A37710"/>
    <w:rsid w:val="00A379A7"/>
    <w:rsid w:val="00A4189F"/>
    <w:rsid w:val="00A4215F"/>
    <w:rsid w:val="00A4284D"/>
    <w:rsid w:val="00A42863"/>
    <w:rsid w:val="00A43D8A"/>
    <w:rsid w:val="00A45AE6"/>
    <w:rsid w:val="00A51090"/>
    <w:rsid w:val="00A51EC7"/>
    <w:rsid w:val="00A5256F"/>
    <w:rsid w:val="00A5388A"/>
    <w:rsid w:val="00A5534F"/>
    <w:rsid w:val="00A5688B"/>
    <w:rsid w:val="00A62BBF"/>
    <w:rsid w:val="00A63E30"/>
    <w:rsid w:val="00A67411"/>
    <w:rsid w:val="00A7060A"/>
    <w:rsid w:val="00A70AD8"/>
    <w:rsid w:val="00A71CC1"/>
    <w:rsid w:val="00A71DFC"/>
    <w:rsid w:val="00A7264C"/>
    <w:rsid w:val="00A75BB5"/>
    <w:rsid w:val="00A75DFE"/>
    <w:rsid w:val="00A77A6D"/>
    <w:rsid w:val="00A82232"/>
    <w:rsid w:val="00A823DC"/>
    <w:rsid w:val="00A82D3E"/>
    <w:rsid w:val="00A83833"/>
    <w:rsid w:val="00A83F63"/>
    <w:rsid w:val="00A85977"/>
    <w:rsid w:val="00A869A6"/>
    <w:rsid w:val="00A907E4"/>
    <w:rsid w:val="00A92A54"/>
    <w:rsid w:val="00A949CF"/>
    <w:rsid w:val="00A95927"/>
    <w:rsid w:val="00A97A03"/>
    <w:rsid w:val="00AA1D5A"/>
    <w:rsid w:val="00AA3ACC"/>
    <w:rsid w:val="00AA66A8"/>
    <w:rsid w:val="00AA715E"/>
    <w:rsid w:val="00AB19C1"/>
    <w:rsid w:val="00AB2B50"/>
    <w:rsid w:val="00AB38E0"/>
    <w:rsid w:val="00AB38EA"/>
    <w:rsid w:val="00AB4B91"/>
    <w:rsid w:val="00AC2FD9"/>
    <w:rsid w:val="00AC3509"/>
    <w:rsid w:val="00AC483A"/>
    <w:rsid w:val="00AC67D6"/>
    <w:rsid w:val="00AC7ABE"/>
    <w:rsid w:val="00AC7E23"/>
    <w:rsid w:val="00AD1B4A"/>
    <w:rsid w:val="00AD34AD"/>
    <w:rsid w:val="00AD3FD0"/>
    <w:rsid w:val="00AD4854"/>
    <w:rsid w:val="00AD7419"/>
    <w:rsid w:val="00AD7431"/>
    <w:rsid w:val="00AD7E5C"/>
    <w:rsid w:val="00AE0B99"/>
    <w:rsid w:val="00AE189A"/>
    <w:rsid w:val="00AE2A10"/>
    <w:rsid w:val="00AE5FA6"/>
    <w:rsid w:val="00AE732D"/>
    <w:rsid w:val="00AF0016"/>
    <w:rsid w:val="00AF10B4"/>
    <w:rsid w:val="00AF1475"/>
    <w:rsid w:val="00AF2C89"/>
    <w:rsid w:val="00AF461F"/>
    <w:rsid w:val="00AF4E92"/>
    <w:rsid w:val="00AF51FC"/>
    <w:rsid w:val="00AF63D1"/>
    <w:rsid w:val="00AF6FC3"/>
    <w:rsid w:val="00B004D2"/>
    <w:rsid w:val="00B00CBF"/>
    <w:rsid w:val="00B03B44"/>
    <w:rsid w:val="00B05856"/>
    <w:rsid w:val="00B05A19"/>
    <w:rsid w:val="00B075B0"/>
    <w:rsid w:val="00B10458"/>
    <w:rsid w:val="00B10F27"/>
    <w:rsid w:val="00B11C00"/>
    <w:rsid w:val="00B1330B"/>
    <w:rsid w:val="00B13B48"/>
    <w:rsid w:val="00B142B1"/>
    <w:rsid w:val="00B14CC6"/>
    <w:rsid w:val="00B15823"/>
    <w:rsid w:val="00B217E9"/>
    <w:rsid w:val="00B230CB"/>
    <w:rsid w:val="00B24BAB"/>
    <w:rsid w:val="00B255B1"/>
    <w:rsid w:val="00B278BF"/>
    <w:rsid w:val="00B321B8"/>
    <w:rsid w:val="00B32B28"/>
    <w:rsid w:val="00B34EAD"/>
    <w:rsid w:val="00B357F7"/>
    <w:rsid w:val="00B35D22"/>
    <w:rsid w:val="00B36E15"/>
    <w:rsid w:val="00B405FB"/>
    <w:rsid w:val="00B41F0A"/>
    <w:rsid w:val="00B46A7B"/>
    <w:rsid w:val="00B47114"/>
    <w:rsid w:val="00B47915"/>
    <w:rsid w:val="00B47C20"/>
    <w:rsid w:val="00B50269"/>
    <w:rsid w:val="00B50C50"/>
    <w:rsid w:val="00B52BDE"/>
    <w:rsid w:val="00B546E6"/>
    <w:rsid w:val="00B551BD"/>
    <w:rsid w:val="00B560E4"/>
    <w:rsid w:val="00B5785D"/>
    <w:rsid w:val="00B60DF7"/>
    <w:rsid w:val="00B60E7F"/>
    <w:rsid w:val="00B61021"/>
    <w:rsid w:val="00B63F78"/>
    <w:rsid w:val="00B66E2C"/>
    <w:rsid w:val="00B670AE"/>
    <w:rsid w:val="00B71007"/>
    <w:rsid w:val="00B71501"/>
    <w:rsid w:val="00B73A23"/>
    <w:rsid w:val="00B743F8"/>
    <w:rsid w:val="00B74FA7"/>
    <w:rsid w:val="00B75EFF"/>
    <w:rsid w:val="00B76331"/>
    <w:rsid w:val="00B76629"/>
    <w:rsid w:val="00B76EBA"/>
    <w:rsid w:val="00B81272"/>
    <w:rsid w:val="00B8149F"/>
    <w:rsid w:val="00B8270A"/>
    <w:rsid w:val="00B8621C"/>
    <w:rsid w:val="00B909D5"/>
    <w:rsid w:val="00B914B5"/>
    <w:rsid w:val="00B92509"/>
    <w:rsid w:val="00B93005"/>
    <w:rsid w:val="00B935E7"/>
    <w:rsid w:val="00B93DB1"/>
    <w:rsid w:val="00B95A3B"/>
    <w:rsid w:val="00B9608C"/>
    <w:rsid w:val="00B97A3B"/>
    <w:rsid w:val="00BA07C2"/>
    <w:rsid w:val="00BA21C2"/>
    <w:rsid w:val="00BA221F"/>
    <w:rsid w:val="00BA2E7E"/>
    <w:rsid w:val="00BA4D23"/>
    <w:rsid w:val="00BA4D46"/>
    <w:rsid w:val="00BB248B"/>
    <w:rsid w:val="00BB28D1"/>
    <w:rsid w:val="00BB3D3B"/>
    <w:rsid w:val="00BB425F"/>
    <w:rsid w:val="00BB51D4"/>
    <w:rsid w:val="00BB6113"/>
    <w:rsid w:val="00BB7AC8"/>
    <w:rsid w:val="00BC01E3"/>
    <w:rsid w:val="00BC4369"/>
    <w:rsid w:val="00BC7A14"/>
    <w:rsid w:val="00BC7F79"/>
    <w:rsid w:val="00BC7FBA"/>
    <w:rsid w:val="00BD1D68"/>
    <w:rsid w:val="00BD2EAB"/>
    <w:rsid w:val="00BD4380"/>
    <w:rsid w:val="00BE019F"/>
    <w:rsid w:val="00BE1989"/>
    <w:rsid w:val="00BE1B48"/>
    <w:rsid w:val="00BE2187"/>
    <w:rsid w:val="00BE5F1B"/>
    <w:rsid w:val="00BE7594"/>
    <w:rsid w:val="00BE780A"/>
    <w:rsid w:val="00BF09AC"/>
    <w:rsid w:val="00BF0A91"/>
    <w:rsid w:val="00BF0B78"/>
    <w:rsid w:val="00BF172E"/>
    <w:rsid w:val="00BF2AD1"/>
    <w:rsid w:val="00BF3A5D"/>
    <w:rsid w:val="00BF4180"/>
    <w:rsid w:val="00BF5AB4"/>
    <w:rsid w:val="00BF6571"/>
    <w:rsid w:val="00BF6952"/>
    <w:rsid w:val="00BF6F9D"/>
    <w:rsid w:val="00BF7485"/>
    <w:rsid w:val="00C0036E"/>
    <w:rsid w:val="00C00664"/>
    <w:rsid w:val="00C01212"/>
    <w:rsid w:val="00C01756"/>
    <w:rsid w:val="00C03E2B"/>
    <w:rsid w:val="00C079DB"/>
    <w:rsid w:val="00C16578"/>
    <w:rsid w:val="00C17C91"/>
    <w:rsid w:val="00C22E65"/>
    <w:rsid w:val="00C23826"/>
    <w:rsid w:val="00C24273"/>
    <w:rsid w:val="00C30012"/>
    <w:rsid w:val="00C3105F"/>
    <w:rsid w:val="00C313DF"/>
    <w:rsid w:val="00C3182D"/>
    <w:rsid w:val="00C32611"/>
    <w:rsid w:val="00C33616"/>
    <w:rsid w:val="00C33996"/>
    <w:rsid w:val="00C37C19"/>
    <w:rsid w:val="00C41853"/>
    <w:rsid w:val="00C42773"/>
    <w:rsid w:val="00C513C1"/>
    <w:rsid w:val="00C53497"/>
    <w:rsid w:val="00C54AD9"/>
    <w:rsid w:val="00C57B4E"/>
    <w:rsid w:val="00C63DE3"/>
    <w:rsid w:val="00C65619"/>
    <w:rsid w:val="00C71833"/>
    <w:rsid w:val="00C71D8E"/>
    <w:rsid w:val="00C73FCE"/>
    <w:rsid w:val="00C74264"/>
    <w:rsid w:val="00C749DC"/>
    <w:rsid w:val="00C74A3E"/>
    <w:rsid w:val="00C7585A"/>
    <w:rsid w:val="00C76DE7"/>
    <w:rsid w:val="00C77DE1"/>
    <w:rsid w:val="00C839AC"/>
    <w:rsid w:val="00C83A1C"/>
    <w:rsid w:val="00C84071"/>
    <w:rsid w:val="00C8484A"/>
    <w:rsid w:val="00C85C4D"/>
    <w:rsid w:val="00C8700D"/>
    <w:rsid w:val="00C87F6A"/>
    <w:rsid w:val="00C93430"/>
    <w:rsid w:val="00C944E4"/>
    <w:rsid w:val="00C96DF1"/>
    <w:rsid w:val="00C97547"/>
    <w:rsid w:val="00CA0CE1"/>
    <w:rsid w:val="00CA0D14"/>
    <w:rsid w:val="00CA1746"/>
    <w:rsid w:val="00CA229F"/>
    <w:rsid w:val="00CA32CC"/>
    <w:rsid w:val="00CA346D"/>
    <w:rsid w:val="00CA3EA7"/>
    <w:rsid w:val="00CA45A6"/>
    <w:rsid w:val="00CA4956"/>
    <w:rsid w:val="00CA54D0"/>
    <w:rsid w:val="00CB0956"/>
    <w:rsid w:val="00CB335C"/>
    <w:rsid w:val="00CB3B71"/>
    <w:rsid w:val="00CB4839"/>
    <w:rsid w:val="00CB562D"/>
    <w:rsid w:val="00CB6C2A"/>
    <w:rsid w:val="00CC0A65"/>
    <w:rsid w:val="00CC28E9"/>
    <w:rsid w:val="00CC6B52"/>
    <w:rsid w:val="00CD0688"/>
    <w:rsid w:val="00CD0802"/>
    <w:rsid w:val="00CD08BC"/>
    <w:rsid w:val="00CD0F9F"/>
    <w:rsid w:val="00CD27D5"/>
    <w:rsid w:val="00CD5DB9"/>
    <w:rsid w:val="00CD5DCC"/>
    <w:rsid w:val="00CD6214"/>
    <w:rsid w:val="00CE0D42"/>
    <w:rsid w:val="00CE163B"/>
    <w:rsid w:val="00CE1702"/>
    <w:rsid w:val="00CE25E0"/>
    <w:rsid w:val="00CE2EC1"/>
    <w:rsid w:val="00CE3FCA"/>
    <w:rsid w:val="00CE5F9E"/>
    <w:rsid w:val="00CE650D"/>
    <w:rsid w:val="00CE6B6A"/>
    <w:rsid w:val="00CF1231"/>
    <w:rsid w:val="00CF1963"/>
    <w:rsid w:val="00CF5C79"/>
    <w:rsid w:val="00D0060C"/>
    <w:rsid w:val="00D02033"/>
    <w:rsid w:val="00D023E4"/>
    <w:rsid w:val="00D04172"/>
    <w:rsid w:val="00D05A02"/>
    <w:rsid w:val="00D05ED4"/>
    <w:rsid w:val="00D06441"/>
    <w:rsid w:val="00D06DEC"/>
    <w:rsid w:val="00D073C0"/>
    <w:rsid w:val="00D1113E"/>
    <w:rsid w:val="00D115CA"/>
    <w:rsid w:val="00D1358F"/>
    <w:rsid w:val="00D138D5"/>
    <w:rsid w:val="00D20C74"/>
    <w:rsid w:val="00D215CE"/>
    <w:rsid w:val="00D21C6D"/>
    <w:rsid w:val="00D247DC"/>
    <w:rsid w:val="00D25477"/>
    <w:rsid w:val="00D25FA5"/>
    <w:rsid w:val="00D30A8B"/>
    <w:rsid w:val="00D32DD8"/>
    <w:rsid w:val="00D334F3"/>
    <w:rsid w:val="00D33CBA"/>
    <w:rsid w:val="00D35C85"/>
    <w:rsid w:val="00D3739C"/>
    <w:rsid w:val="00D43065"/>
    <w:rsid w:val="00D4390B"/>
    <w:rsid w:val="00D43C33"/>
    <w:rsid w:val="00D45140"/>
    <w:rsid w:val="00D452F0"/>
    <w:rsid w:val="00D45B3A"/>
    <w:rsid w:val="00D51737"/>
    <w:rsid w:val="00D52912"/>
    <w:rsid w:val="00D54C2D"/>
    <w:rsid w:val="00D60348"/>
    <w:rsid w:val="00D61C43"/>
    <w:rsid w:val="00D64650"/>
    <w:rsid w:val="00D65090"/>
    <w:rsid w:val="00D65482"/>
    <w:rsid w:val="00D65885"/>
    <w:rsid w:val="00D66FAA"/>
    <w:rsid w:val="00D70171"/>
    <w:rsid w:val="00D7089B"/>
    <w:rsid w:val="00D70958"/>
    <w:rsid w:val="00D70D80"/>
    <w:rsid w:val="00D72713"/>
    <w:rsid w:val="00D7480E"/>
    <w:rsid w:val="00D7605D"/>
    <w:rsid w:val="00D763DC"/>
    <w:rsid w:val="00D76460"/>
    <w:rsid w:val="00D7655F"/>
    <w:rsid w:val="00D82BE1"/>
    <w:rsid w:val="00D82DD5"/>
    <w:rsid w:val="00D831D6"/>
    <w:rsid w:val="00D8327D"/>
    <w:rsid w:val="00D83314"/>
    <w:rsid w:val="00D83C97"/>
    <w:rsid w:val="00D84DE0"/>
    <w:rsid w:val="00D84EBF"/>
    <w:rsid w:val="00D858EA"/>
    <w:rsid w:val="00D86096"/>
    <w:rsid w:val="00D86FD5"/>
    <w:rsid w:val="00D901EA"/>
    <w:rsid w:val="00D90490"/>
    <w:rsid w:val="00D9143F"/>
    <w:rsid w:val="00D916A4"/>
    <w:rsid w:val="00D91800"/>
    <w:rsid w:val="00D960B6"/>
    <w:rsid w:val="00DA2046"/>
    <w:rsid w:val="00DA2F44"/>
    <w:rsid w:val="00DA35E3"/>
    <w:rsid w:val="00DA4E19"/>
    <w:rsid w:val="00DA6413"/>
    <w:rsid w:val="00DA6ED8"/>
    <w:rsid w:val="00DA7BC6"/>
    <w:rsid w:val="00DB0491"/>
    <w:rsid w:val="00DB066A"/>
    <w:rsid w:val="00DB1125"/>
    <w:rsid w:val="00DB1FF4"/>
    <w:rsid w:val="00DC0213"/>
    <w:rsid w:val="00DC0CB1"/>
    <w:rsid w:val="00DC0FF3"/>
    <w:rsid w:val="00DC396C"/>
    <w:rsid w:val="00DC3CBA"/>
    <w:rsid w:val="00DC5FCA"/>
    <w:rsid w:val="00DD0FA7"/>
    <w:rsid w:val="00DD2644"/>
    <w:rsid w:val="00DD3E44"/>
    <w:rsid w:val="00DD667D"/>
    <w:rsid w:val="00DE00D0"/>
    <w:rsid w:val="00DE1ECC"/>
    <w:rsid w:val="00DE284C"/>
    <w:rsid w:val="00DE4EAF"/>
    <w:rsid w:val="00DE5034"/>
    <w:rsid w:val="00DE6B07"/>
    <w:rsid w:val="00DE7215"/>
    <w:rsid w:val="00DE7415"/>
    <w:rsid w:val="00DE75EC"/>
    <w:rsid w:val="00DF05AA"/>
    <w:rsid w:val="00DF0DD1"/>
    <w:rsid w:val="00DF166C"/>
    <w:rsid w:val="00DF1F37"/>
    <w:rsid w:val="00DF231E"/>
    <w:rsid w:val="00DF485C"/>
    <w:rsid w:val="00DF532D"/>
    <w:rsid w:val="00DF5E22"/>
    <w:rsid w:val="00DF6A92"/>
    <w:rsid w:val="00DF7043"/>
    <w:rsid w:val="00E054CA"/>
    <w:rsid w:val="00E10126"/>
    <w:rsid w:val="00E10BC4"/>
    <w:rsid w:val="00E10C76"/>
    <w:rsid w:val="00E121B1"/>
    <w:rsid w:val="00E1220B"/>
    <w:rsid w:val="00E13AFB"/>
    <w:rsid w:val="00E16BAD"/>
    <w:rsid w:val="00E202B8"/>
    <w:rsid w:val="00E21485"/>
    <w:rsid w:val="00E230E8"/>
    <w:rsid w:val="00E24B11"/>
    <w:rsid w:val="00E24CA8"/>
    <w:rsid w:val="00E2639F"/>
    <w:rsid w:val="00E301EB"/>
    <w:rsid w:val="00E30811"/>
    <w:rsid w:val="00E41ABD"/>
    <w:rsid w:val="00E4347D"/>
    <w:rsid w:val="00E46587"/>
    <w:rsid w:val="00E46D40"/>
    <w:rsid w:val="00E47BE7"/>
    <w:rsid w:val="00E47E3E"/>
    <w:rsid w:val="00E53A8A"/>
    <w:rsid w:val="00E53AE6"/>
    <w:rsid w:val="00E57E0A"/>
    <w:rsid w:val="00E6105F"/>
    <w:rsid w:val="00E618C9"/>
    <w:rsid w:val="00E61D78"/>
    <w:rsid w:val="00E632C5"/>
    <w:rsid w:val="00E6343B"/>
    <w:rsid w:val="00E6398F"/>
    <w:rsid w:val="00E63D65"/>
    <w:rsid w:val="00E6721B"/>
    <w:rsid w:val="00E70090"/>
    <w:rsid w:val="00E70680"/>
    <w:rsid w:val="00E7257A"/>
    <w:rsid w:val="00E72A14"/>
    <w:rsid w:val="00E72AE2"/>
    <w:rsid w:val="00E72F22"/>
    <w:rsid w:val="00E74816"/>
    <w:rsid w:val="00E75C53"/>
    <w:rsid w:val="00E80038"/>
    <w:rsid w:val="00E84CFC"/>
    <w:rsid w:val="00E851DE"/>
    <w:rsid w:val="00E8630C"/>
    <w:rsid w:val="00E86E19"/>
    <w:rsid w:val="00E873B6"/>
    <w:rsid w:val="00E8787B"/>
    <w:rsid w:val="00E90B42"/>
    <w:rsid w:val="00E913B7"/>
    <w:rsid w:val="00E9201A"/>
    <w:rsid w:val="00E92A0C"/>
    <w:rsid w:val="00E93BC3"/>
    <w:rsid w:val="00EA1690"/>
    <w:rsid w:val="00EA1966"/>
    <w:rsid w:val="00EA21A9"/>
    <w:rsid w:val="00EA3D02"/>
    <w:rsid w:val="00EA3EEB"/>
    <w:rsid w:val="00EA414B"/>
    <w:rsid w:val="00EA57A0"/>
    <w:rsid w:val="00EA6EC9"/>
    <w:rsid w:val="00EA7357"/>
    <w:rsid w:val="00EB6A43"/>
    <w:rsid w:val="00EB6D15"/>
    <w:rsid w:val="00EC0879"/>
    <w:rsid w:val="00EC0C32"/>
    <w:rsid w:val="00EC7106"/>
    <w:rsid w:val="00ED01FD"/>
    <w:rsid w:val="00ED0CFE"/>
    <w:rsid w:val="00ED0E64"/>
    <w:rsid w:val="00ED10C5"/>
    <w:rsid w:val="00ED1F3E"/>
    <w:rsid w:val="00ED23A5"/>
    <w:rsid w:val="00ED3353"/>
    <w:rsid w:val="00ED4BDA"/>
    <w:rsid w:val="00ED77DB"/>
    <w:rsid w:val="00ED7D2F"/>
    <w:rsid w:val="00EE070B"/>
    <w:rsid w:val="00EE0D12"/>
    <w:rsid w:val="00EE2C1D"/>
    <w:rsid w:val="00EE2EB1"/>
    <w:rsid w:val="00EE3A92"/>
    <w:rsid w:val="00EE504F"/>
    <w:rsid w:val="00EE643B"/>
    <w:rsid w:val="00EE6C86"/>
    <w:rsid w:val="00EE7419"/>
    <w:rsid w:val="00EF0118"/>
    <w:rsid w:val="00EF2207"/>
    <w:rsid w:val="00EF2657"/>
    <w:rsid w:val="00EF2CCE"/>
    <w:rsid w:val="00EF2F0A"/>
    <w:rsid w:val="00EF5596"/>
    <w:rsid w:val="00F012DC"/>
    <w:rsid w:val="00F01345"/>
    <w:rsid w:val="00F02237"/>
    <w:rsid w:val="00F031BA"/>
    <w:rsid w:val="00F05256"/>
    <w:rsid w:val="00F06640"/>
    <w:rsid w:val="00F07034"/>
    <w:rsid w:val="00F11249"/>
    <w:rsid w:val="00F11342"/>
    <w:rsid w:val="00F118DC"/>
    <w:rsid w:val="00F11E2F"/>
    <w:rsid w:val="00F1219C"/>
    <w:rsid w:val="00F12447"/>
    <w:rsid w:val="00F14107"/>
    <w:rsid w:val="00F16A60"/>
    <w:rsid w:val="00F2128E"/>
    <w:rsid w:val="00F21D57"/>
    <w:rsid w:val="00F21ED1"/>
    <w:rsid w:val="00F23104"/>
    <w:rsid w:val="00F239DB"/>
    <w:rsid w:val="00F244E2"/>
    <w:rsid w:val="00F2712C"/>
    <w:rsid w:val="00F30814"/>
    <w:rsid w:val="00F308FE"/>
    <w:rsid w:val="00F30E43"/>
    <w:rsid w:val="00F34984"/>
    <w:rsid w:val="00F35B05"/>
    <w:rsid w:val="00F36F04"/>
    <w:rsid w:val="00F37246"/>
    <w:rsid w:val="00F4087D"/>
    <w:rsid w:val="00F40A1C"/>
    <w:rsid w:val="00F41C92"/>
    <w:rsid w:val="00F44D4B"/>
    <w:rsid w:val="00F45E74"/>
    <w:rsid w:val="00F46789"/>
    <w:rsid w:val="00F47182"/>
    <w:rsid w:val="00F47B77"/>
    <w:rsid w:val="00F47D33"/>
    <w:rsid w:val="00F47D57"/>
    <w:rsid w:val="00F5010F"/>
    <w:rsid w:val="00F522BC"/>
    <w:rsid w:val="00F56084"/>
    <w:rsid w:val="00F567D6"/>
    <w:rsid w:val="00F60A17"/>
    <w:rsid w:val="00F639B7"/>
    <w:rsid w:val="00F647D9"/>
    <w:rsid w:val="00F66DDC"/>
    <w:rsid w:val="00F705D2"/>
    <w:rsid w:val="00F71811"/>
    <w:rsid w:val="00F7312F"/>
    <w:rsid w:val="00F7656F"/>
    <w:rsid w:val="00F77E48"/>
    <w:rsid w:val="00F806AE"/>
    <w:rsid w:val="00F82A0D"/>
    <w:rsid w:val="00F83D35"/>
    <w:rsid w:val="00F84BB9"/>
    <w:rsid w:val="00F85EDD"/>
    <w:rsid w:val="00F877B8"/>
    <w:rsid w:val="00F900A1"/>
    <w:rsid w:val="00F9064D"/>
    <w:rsid w:val="00F935BE"/>
    <w:rsid w:val="00F9421D"/>
    <w:rsid w:val="00F944D6"/>
    <w:rsid w:val="00F966AA"/>
    <w:rsid w:val="00F96928"/>
    <w:rsid w:val="00FA19C8"/>
    <w:rsid w:val="00FA3354"/>
    <w:rsid w:val="00FA3980"/>
    <w:rsid w:val="00FA410E"/>
    <w:rsid w:val="00FA6DCF"/>
    <w:rsid w:val="00FA6F83"/>
    <w:rsid w:val="00FB02D4"/>
    <w:rsid w:val="00FB2FA3"/>
    <w:rsid w:val="00FB3D1B"/>
    <w:rsid w:val="00FB541E"/>
    <w:rsid w:val="00FB6047"/>
    <w:rsid w:val="00FB62C0"/>
    <w:rsid w:val="00FB62CD"/>
    <w:rsid w:val="00FC18D4"/>
    <w:rsid w:val="00FC1E01"/>
    <w:rsid w:val="00FC3636"/>
    <w:rsid w:val="00FC5669"/>
    <w:rsid w:val="00FC5EBE"/>
    <w:rsid w:val="00FD0779"/>
    <w:rsid w:val="00FD1B4E"/>
    <w:rsid w:val="00FD446F"/>
    <w:rsid w:val="00FE2890"/>
    <w:rsid w:val="00FE2B9E"/>
    <w:rsid w:val="00FE3997"/>
    <w:rsid w:val="00FE3D04"/>
    <w:rsid w:val="00FE55BB"/>
    <w:rsid w:val="00FE5617"/>
    <w:rsid w:val="00FE6EE6"/>
    <w:rsid w:val="00FF238F"/>
    <w:rsid w:val="00FF3AC4"/>
    <w:rsid w:val="00FF3CC0"/>
    <w:rsid w:val="00FF3F7C"/>
    <w:rsid w:val="00FF563E"/>
    <w:rsid w:val="00FF69DD"/>
    <w:rsid w:val="00FF6D0B"/>
    <w:rsid w:val="5797A8A4"/>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84EACF"/>
  <w15:docId w15:val="{DE38008B-D2F4-4F7C-9FC6-44C0C4F7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1B48F3"/>
    <w:pPr>
      <w:spacing w:after="60"/>
      <w:jc w:val="both"/>
    </w:pPr>
    <w:rPr>
      <w:rFonts w:ascii="VWAG TheSans" w:hAnsi="VWAG TheSans"/>
      <w:kern w:val="10"/>
      <w:szCs w:val="22"/>
    </w:rPr>
  </w:style>
  <w:style w:type="paragraph" w:styleId="berschrift1">
    <w:name w:val="heading 1"/>
    <w:basedOn w:val="Standard"/>
    <w:next w:val="Standard"/>
    <w:link w:val="berschrift1Zchn"/>
    <w:qFormat/>
    <w:rsid w:val="00A06A94"/>
    <w:pPr>
      <w:keepNext/>
      <w:keepLines/>
      <w:numPr>
        <w:numId w:val="1"/>
      </w:numPr>
      <w:suppressAutoHyphens/>
      <w:spacing w:after="0"/>
      <w:outlineLvl w:val="0"/>
    </w:pPr>
    <w:rPr>
      <w:rFonts w:cs="Arial"/>
      <w:b/>
      <w:bCs/>
      <w:color w:val="000066"/>
    </w:rPr>
  </w:style>
  <w:style w:type="paragraph" w:styleId="berschrift2">
    <w:name w:val="heading 2"/>
    <w:basedOn w:val="Standard"/>
    <w:next w:val="Standard"/>
    <w:qFormat/>
    <w:rsid w:val="001C0F17"/>
    <w:pPr>
      <w:keepNext/>
      <w:keepLines/>
      <w:numPr>
        <w:ilvl w:val="1"/>
        <w:numId w:val="1"/>
      </w:numPr>
      <w:suppressAutoHyphens/>
      <w:spacing w:after="0"/>
      <w:outlineLvl w:val="1"/>
    </w:pPr>
    <w:rPr>
      <w:rFonts w:cs="Arial"/>
      <w:b/>
      <w:bCs/>
      <w:iCs/>
    </w:rPr>
  </w:style>
  <w:style w:type="paragraph" w:styleId="berschrift3">
    <w:name w:val="heading 3"/>
    <w:basedOn w:val="Standard"/>
    <w:next w:val="Standard"/>
    <w:qFormat/>
    <w:rsid w:val="00DD0FA7"/>
    <w:pPr>
      <w:keepNext/>
      <w:spacing w:before="240"/>
      <w:outlineLvl w:val="2"/>
    </w:pPr>
    <w:rPr>
      <w:rFonts w:cs="Arial"/>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DD0FA7"/>
    <w:pPr>
      <w:spacing w:line="320" w:lineRule="atLeast"/>
      <w:ind w:left="57" w:right="57"/>
    </w:pPr>
    <w:rPr>
      <w:rFonts w:ascii="Arial"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bottom w:w="28" w:type="dxa"/>
        <w:right w:w="0" w:type="dxa"/>
      </w:tblCellMar>
    </w:tblPr>
  </w:style>
  <w:style w:type="paragraph" w:customStyle="1" w:styleId="Headline">
    <w:name w:val="Headline"/>
    <w:basedOn w:val="Standard"/>
    <w:qFormat/>
    <w:rsid w:val="005546E6"/>
    <w:pPr>
      <w:spacing w:after="240" w:line="640" w:lineRule="atLeast"/>
    </w:pPr>
    <w:rPr>
      <w:rFonts w:ascii="VWAG TheAntiqua" w:hAnsi="VWAG TheAntiqua"/>
      <w:b/>
      <w:sz w:val="40"/>
      <w:szCs w:val="48"/>
    </w:rPr>
  </w:style>
  <w:style w:type="paragraph" w:styleId="Kopfzeile">
    <w:name w:val="header"/>
    <w:basedOn w:val="Standard"/>
    <w:link w:val="KopfzeileZchn"/>
    <w:uiPriority w:val="99"/>
    <w:rsid w:val="00DA4E19"/>
    <w:pPr>
      <w:tabs>
        <w:tab w:val="center" w:pos="4536"/>
        <w:tab w:val="right" w:pos="9072"/>
      </w:tabs>
      <w:spacing w:after="0" w:line="192" w:lineRule="atLeast"/>
    </w:pPr>
    <w:rPr>
      <w:sz w:val="16"/>
      <w:szCs w:val="16"/>
    </w:rPr>
  </w:style>
  <w:style w:type="paragraph" w:styleId="Fuzeile">
    <w:name w:val="footer"/>
    <w:basedOn w:val="Standard"/>
    <w:link w:val="FuzeileZchn"/>
    <w:uiPriority w:val="99"/>
    <w:rsid w:val="00DA4E19"/>
    <w:pPr>
      <w:tabs>
        <w:tab w:val="center" w:pos="4536"/>
        <w:tab w:val="right" w:pos="9072"/>
      </w:tabs>
      <w:spacing w:after="0" w:line="192" w:lineRule="atLeast"/>
    </w:pPr>
    <w:rPr>
      <w:i/>
      <w:sz w:val="16"/>
      <w:szCs w:val="16"/>
    </w:rPr>
  </w:style>
  <w:style w:type="character" w:styleId="Seitenzahl">
    <w:name w:val="page number"/>
    <w:basedOn w:val="Absatz-Standardschriftart"/>
    <w:semiHidden/>
    <w:rsid w:val="00B47915"/>
  </w:style>
  <w:style w:type="paragraph" w:customStyle="1" w:styleId="Teilnehmer">
    <w:name w:val="Teilnehmer"/>
    <w:basedOn w:val="Standard"/>
    <w:qFormat/>
    <w:rsid w:val="008C0F19"/>
    <w:pPr>
      <w:tabs>
        <w:tab w:val="left" w:pos="2835"/>
        <w:tab w:val="left" w:pos="4536"/>
      </w:tabs>
      <w:spacing w:after="0"/>
    </w:pPr>
    <w:rPr>
      <w:lang w:val="fr-FR"/>
    </w:rPr>
  </w:style>
  <w:style w:type="paragraph" w:customStyle="1" w:styleId="berschrift">
    <w:name w:val="Überschrift"/>
    <w:basedOn w:val="Standard"/>
    <w:qFormat/>
    <w:rsid w:val="008C0F19"/>
    <w:rPr>
      <w:b/>
      <w:color w:val="000066"/>
      <w:sz w:val="24"/>
      <w:lang w:val="de-AT"/>
    </w:rPr>
  </w:style>
  <w:style w:type="paragraph" w:styleId="Inhaltsverzeichnisberschrift">
    <w:name w:val="TOC Heading"/>
    <w:basedOn w:val="berschrift"/>
    <w:next w:val="Standard"/>
    <w:uiPriority w:val="39"/>
    <w:unhideWhenUsed/>
    <w:qFormat/>
    <w:rsid w:val="007A6A43"/>
    <w:pPr>
      <w:spacing w:before="240" w:line="259" w:lineRule="auto"/>
    </w:pPr>
    <w:rPr>
      <w:rFonts w:eastAsiaTheme="majorEastAsia" w:cstheme="majorBidi"/>
      <w:bCs/>
      <w:kern w:val="0"/>
      <w:szCs w:val="32"/>
      <w:lang w:eastAsia="de-AT"/>
    </w:rPr>
  </w:style>
  <w:style w:type="paragraph" w:styleId="Verzeichnis1">
    <w:name w:val="toc 1"/>
    <w:basedOn w:val="Standard"/>
    <w:next w:val="Standard"/>
    <w:autoRedefine/>
    <w:uiPriority w:val="39"/>
    <w:unhideWhenUsed/>
    <w:rsid w:val="005546E6"/>
    <w:pPr>
      <w:tabs>
        <w:tab w:val="right" w:leader="dot" w:pos="9060"/>
      </w:tabs>
      <w:spacing w:after="0"/>
    </w:pPr>
  </w:style>
  <w:style w:type="character" w:styleId="Hyperlink">
    <w:name w:val="Hyperlink"/>
    <w:basedOn w:val="Absatz-Standardschriftart"/>
    <w:uiPriority w:val="99"/>
    <w:unhideWhenUsed/>
    <w:rsid w:val="008C0F19"/>
    <w:rPr>
      <w:color w:val="004666" w:themeColor="hyperlink"/>
      <w:u w:val="single"/>
    </w:rPr>
  </w:style>
  <w:style w:type="paragraph" w:customStyle="1" w:styleId="Standardklein">
    <w:name w:val="Standard klein"/>
    <w:basedOn w:val="Standard"/>
    <w:qFormat/>
    <w:rsid w:val="00F21ED1"/>
    <w:pPr>
      <w:spacing w:after="0"/>
      <w:ind w:left="57" w:right="57"/>
    </w:pPr>
    <w:rPr>
      <w:sz w:val="18"/>
      <w:lang w:val="de-AT"/>
    </w:rPr>
  </w:style>
  <w:style w:type="paragraph" w:styleId="Listenabsatz">
    <w:name w:val="List Paragraph"/>
    <w:basedOn w:val="Standard"/>
    <w:uiPriority w:val="34"/>
    <w:qFormat/>
    <w:rsid w:val="00543B4A"/>
    <w:pPr>
      <w:ind w:left="720"/>
      <w:contextualSpacing/>
    </w:pPr>
  </w:style>
  <w:style w:type="character" w:customStyle="1" w:styleId="KopfzeileZchn">
    <w:name w:val="Kopfzeile Zchn"/>
    <w:basedOn w:val="Absatz-Standardschriftart"/>
    <w:link w:val="Kopfzeile"/>
    <w:uiPriority w:val="99"/>
    <w:rsid w:val="00EE7419"/>
    <w:rPr>
      <w:rFonts w:ascii="VWAG TheSans" w:hAnsi="VWAG TheSans"/>
      <w:kern w:val="10"/>
      <w:sz w:val="16"/>
      <w:szCs w:val="16"/>
    </w:rPr>
  </w:style>
  <w:style w:type="character" w:customStyle="1" w:styleId="FuzeileZchn">
    <w:name w:val="Fußzeile Zchn"/>
    <w:basedOn w:val="Absatz-Standardschriftart"/>
    <w:link w:val="Fuzeile"/>
    <w:uiPriority w:val="99"/>
    <w:rsid w:val="00EE7419"/>
    <w:rPr>
      <w:rFonts w:ascii="VWAG TheSans" w:hAnsi="VWAG TheSans"/>
      <w:i/>
      <w:kern w:val="10"/>
      <w:sz w:val="16"/>
      <w:szCs w:val="16"/>
    </w:rPr>
  </w:style>
  <w:style w:type="paragraph" w:customStyle="1" w:styleId="Text">
    <w:name w:val="Text"/>
    <w:basedOn w:val="Standard"/>
    <w:qFormat/>
    <w:rsid w:val="00EC0C32"/>
    <w:pPr>
      <w:spacing w:after="0" w:line="320" w:lineRule="atLeast"/>
      <w:ind w:left="57" w:right="57"/>
    </w:pPr>
    <w:rPr>
      <w:lang w:val="fr-FR"/>
    </w:rPr>
  </w:style>
  <w:style w:type="paragraph" w:styleId="Sprechblasentext">
    <w:name w:val="Balloon Text"/>
    <w:basedOn w:val="Standard"/>
    <w:link w:val="SprechblasentextZchn"/>
    <w:semiHidden/>
    <w:unhideWhenUsed/>
    <w:rsid w:val="00686677"/>
    <w:pPr>
      <w:spacing w:after="0"/>
    </w:pPr>
    <w:rPr>
      <w:rFonts w:ascii="Segoe UI" w:hAnsi="Segoe UI" w:cs="Segoe UI"/>
      <w:sz w:val="18"/>
      <w:szCs w:val="18"/>
    </w:rPr>
  </w:style>
  <w:style w:type="character" w:customStyle="1" w:styleId="SprechblasentextZchn">
    <w:name w:val="Sprechblasentext Zchn"/>
    <w:basedOn w:val="Absatz-Standardschriftart"/>
    <w:link w:val="Sprechblasentext"/>
    <w:semiHidden/>
    <w:rsid w:val="00686677"/>
    <w:rPr>
      <w:rFonts w:ascii="Segoe UI" w:hAnsi="Segoe UI" w:cs="Segoe UI"/>
      <w:kern w:val="10"/>
      <w:sz w:val="18"/>
      <w:szCs w:val="18"/>
    </w:rPr>
  </w:style>
  <w:style w:type="paragraph" w:customStyle="1" w:styleId="TabelleTextklein">
    <w:name w:val="Tabelle_Text_klein"/>
    <w:basedOn w:val="Standard"/>
    <w:qFormat/>
    <w:rsid w:val="00F2712C"/>
    <w:pPr>
      <w:spacing w:after="0"/>
    </w:pPr>
    <w:rPr>
      <w:sz w:val="16"/>
    </w:rPr>
  </w:style>
  <w:style w:type="character" w:styleId="Kommentarzeichen">
    <w:name w:val="annotation reference"/>
    <w:basedOn w:val="Absatz-Standardschriftart"/>
    <w:semiHidden/>
    <w:unhideWhenUsed/>
    <w:rsid w:val="0048529B"/>
    <w:rPr>
      <w:sz w:val="16"/>
      <w:szCs w:val="16"/>
    </w:rPr>
  </w:style>
  <w:style w:type="paragraph" w:styleId="Kommentartext">
    <w:name w:val="annotation text"/>
    <w:basedOn w:val="Standard"/>
    <w:link w:val="KommentartextZchn"/>
    <w:semiHidden/>
    <w:unhideWhenUsed/>
    <w:rsid w:val="0048529B"/>
    <w:rPr>
      <w:szCs w:val="20"/>
    </w:rPr>
  </w:style>
  <w:style w:type="character" w:customStyle="1" w:styleId="KommentartextZchn">
    <w:name w:val="Kommentartext Zchn"/>
    <w:basedOn w:val="Absatz-Standardschriftart"/>
    <w:link w:val="Kommentartext"/>
    <w:semiHidden/>
    <w:rsid w:val="0048529B"/>
    <w:rPr>
      <w:rFonts w:ascii="VWAG TheSans" w:hAnsi="VWAG TheSans"/>
      <w:kern w:val="10"/>
    </w:rPr>
  </w:style>
  <w:style w:type="paragraph" w:styleId="Kommentarthema">
    <w:name w:val="annotation subject"/>
    <w:basedOn w:val="Kommentartext"/>
    <w:next w:val="Kommentartext"/>
    <w:link w:val="KommentarthemaZchn"/>
    <w:semiHidden/>
    <w:unhideWhenUsed/>
    <w:rsid w:val="0048529B"/>
    <w:rPr>
      <w:b/>
      <w:bCs/>
    </w:rPr>
  </w:style>
  <w:style w:type="character" w:customStyle="1" w:styleId="KommentarthemaZchn">
    <w:name w:val="Kommentarthema Zchn"/>
    <w:basedOn w:val="KommentartextZchn"/>
    <w:link w:val="Kommentarthema"/>
    <w:semiHidden/>
    <w:rsid w:val="0048529B"/>
    <w:rPr>
      <w:rFonts w:ascii="VWAG TheSans" w:hAnsi="VWAG TheSans"/>
      <w:b/>
      <w:bCs/>
      <w:kern w:val="10"/>
    </w:rPr>
  </w:style>
  <w:style w:type="character" w:customStyle="1" w:styleId="berschrift1Zchn">
    <w:name w:val="Überschrift 1 Zchn"/>
    <w:basedOn w:val="Absatz-Standardschriftart"/>
    <w:link w:val="berschrift1"/>
    <w:rsid w:val="008763BE"/>
    <w:rPr>
      <w:rFonts w:ascii="VWAG TheSans" w:hAnsi="VWAG TheSans" w:cs="Arial"/>
      <w:b/>
      <w:bCs/>
      <w:color w:val="000066"/>
      <w:kern w:val="10"/>
      <w:szCs w:val="22"/>
    </w:rPr>
  </w:style>
  <w:style w:type="paragraph" w:styleId="Verzeichnis2">
    <w:name w:val="toc 2"/>
    <w:basedOn w:val="Standard"/>
    <w:next w:val="Standard"/>
    <w:autoRedefine/>
    <w:uiPriority w:val="39"/>
    <w:unhideWhenUsed/>
    <w:rsid w:val="001306DC"/>
    <w:pPr>
      <w:spacing w:after="100"/>
      <w:ind w:left="200"/>
    </w:pPr>
  </w:style>
  <w:style w:type="character" w:customStyle="1" w:styleId="NichtaufgelsteErwhnung1">
    <w:name w:val="Nicht aufgelöste Erwähnung1"/>
    <w:basedOn w:val="Absatz-Standardschriftart"/>
    <w:uiPriority w:val="99"/>
    <w:semiHidden/>
    <w:unhideWhenUsed/>
    <w:rsid w:val="002C1C4B"/>
    <w:rPr>
      <w:color w:val="808080"/>
      <w:shd w:val="clear" w:color="auto" w:fill="E6E6E6"/>
    </w:rPr>
  </w:style>
  <w:style w:type="paragraph" w:styleId="StandardWeb">
    <w:name w:val="Normal (Web)"/>
    <w:basedOn w:val="Standard"/>
    <w:uiPriority w:val="99"/>
    <w:semiHidden/>
    <w:unhideWhenUsed/>
    <w:rsid w:val="008D44C8"/>
    <w:pPr>
      <w:spacing w:before="100" w:beforeAutospacing="1" w:after="100" w:afterAutospacing="1"/>
      <w:jc w:val="left"/>
    </w:pPr>
    <w:rPr>
      <w:rFonts w:ascii="Times New Roman" w:eastAsiaTheme="minorEastAsia" w:hAnsi="Times New Roman"/>
      <w:kern w:val="0"/>
      <w:sz w:val="24"/>
      <w:szCs w:val="24"/>
      <w:lang w:val="en-US" w:eastAsia="en-US"/>
    </w:rPr>
  </w:style>
  <w:style w:type="character" w:styleId="NichtaufgelsteErwhnung">
    <w:name w:val="Unresolved Mention"/>
    <w:basedOn w:val="Absatz-Standardschriftart"/>
    <w:uiPriority w:val="99"/>
    <w:semiHidden/>
    <w:unhideWhenUsed/>
    <w:rsid w:val="00F36F04"/>
    <w:rPr>
      <w:color w:val="605E5C"/>
      <w:shd w:val="clear" w:color="auto" w:fill="E1DFDD"/>
    </w:rPr>
  </w:style>
  <w:style w:type="paragraph" w:customStyle="1" w:styleId="LebenJahr">
    <w:name w:val="Leben_Jahr"/>
    <w:basedOn w:val="Standard"/>
    <w:rsid w:val="00120AAE"/>
    <w:pPr>
      <w:tabs>
        <w:tab w:val="left" w:pos="2268"/>
        <w:tab w:val="right" w:pos="9072"/>
      </w:tabs>
      <w:spacing w:after="0"/>
    </w:pPr>
    <w:rPr>
      <w:rFonts w:ascii="Arial" w:hAnsi="Arial"/>
      <w:kern w:val="0"/>
      <w:sz w:val="22"/>
      <w:szCs w:val="20"/>
    </w:rPr>
  </w:style>
  <w:style w:type="paragraph" w:customStyle="1" w:styleId="FreieForm">
    <w:name w:val="Freie Form"/>
    <w:rsid w:val="007202F3"/>
    <w:pPr>
      <w:spacing w:line="312" w:lineRule="auto"/>
    </w:pPr>
    <w:rPr>
      <w:rFonts w:ascii="Helvetica Neue Light" w:eastAsia="ヒラギノ角ゴ Pro W3" w:hAnsi="Helvetica Neue Light"/>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41171">
      <w:bodyDiv w:val="1"/>
      <w:marLeft w:val="0"/>
      <w:marRight w:val="0"/>
      <w:marTop w:val="0"/>
      <w:marBottom w:val="0"/>
      <w:divBdr>
        <w:top w:val="none" w:sz="0" w:space="0" w:color="auto"/>
        <w:left w:val="none" w:sz="0" w:space="0" w:color="auto"/>
        <w:bottom w:val="none" w:sz="0" w:space="0" w:color="auto"/>
        <w:right w:val="none" w:sz="0" w:space="0" w:color="auto"/>
      </w:divBdr>
    </w:div>
    <w:div w:id="31418401">
      <w:bodyDiv w:val="1"/>
      <w:marLeft w:val="0"/>
      <w:marRight w:val="0"/>
      <w:marTop w:val="0"/>
      <w:marBottom w:val="0"/>
      <w:divBdr>
        <w:top w:val="none" w:sz="0" w:space="0" w:color="auto"/>
        <w:left w:val="none" w:sz="0" w:space="0" w:color="auto"/>
        <w:bottom w:val="none" w:sz="0" w:space="0" w:color="auto"/>
        <w:right w:val="none" w:sz="0" w:space="0" w:color="auto"/>
      </w:divBdr>
    </w:div>
    <w:div w:id="38163984">
      <w:bodyDiv w:val="1"/>
      <w:marLeft w:val="0"/>
      <w:marRight w:val="0"/>
      <w:marTop w:val="0"/>
      <w:marBottom w:val="0"/>
      <w:divBdr>
        <w:top w:val="none" w:sz="0" w:space="0" w:color="auto"/>
        <w:left w:val="none" w:sz="0" w:space="0" w:color="auto"/>
        <w:bottom w:val="none" w:sz="0" w:space="0" w:color="auto"/>
        <w:right w:val="none" w:sz="0" w:space="0" w:color="auto"/>
      </w:divBdr>
    </w:div>
    <w:div w:id="294875413">
      <w:bodyDiv w:val="1"/>
      <w:marLeft w:val="0"/>
      <w:marRight w:val="0"/>
      <w:marTop w:val="0"/>
      <w:marBottom w:val="0"/>
      <w:divBdr>
        <w:top w:val="none" w:sz="0" w:space="0" w:color="auto"/>
        <w:left w:val="none" w:sz="0" w:space="0" w:color="auto"/>
        <w:bottom w:val="none" w:sz="0" w:space="0" w:color="auto"/>
        <w:right w:val="none" w:sz="0" w:space="0" w:color="auto"/>
      </w:divBdr>
    </w:div>
    <w:div w:id="325479168">
      <w:bodyDiv w:val="1"/>
      <w:marLeft w:val="0"/>
      <w:marRight w:val="0"/>
      <w:marTop w:val="0"/>
      <w:marBottom w:val="0"/>
      <w:divBdr>
        <w:top w:val="none" w:sz="0" w:space="0" w:color="auto"/>
        <w:left w:val="none" w:sz="0" w:space="0" w:color="auto"/>
        <w:bottom w:val="none" w:sz="0" w:space="0" w:color="auto"/>
        <w:right w:val="none" w:sz="0" w:space="0" w:color="auto"/>
      </w:divBdr>
    </w:div>
    <w:div w:id="872840524">
      <w:bodyDiv w:val="1"/>
      <w:marLeft w:val="0"/>
      <w:marRight w:val="0"/>
      <w:marTop w:val="0"/>
      <w:marBottom w:val="0"/>
      <w:divBdr>
        <w:top w:val="none" w:sz="0" w:space="0" w:color="auto"/>
        <w:left w:val="none" w:sz="0" w:space="0" w:color="auto"/>
        <w:bottom w:val="none" w:sz="0" w:space="0" w:color="auto"/>
        <w:right w:val="none" w:sz="0" w:space="0" w:color="auto"/>
      </w:divBdr>
    </w:div>
    <w:div w:id="930890186">
      <w:bodyDiv w:val="1"/>
      <w:marLeft w:val="0"/>
      <w:marRight w:val="0"/>
      <w:marTop w:val="0"/>
      <w:marBottom w:val="0"/>
      <w:divBdr>
        <w:top w:val="none" w:sz="0" w:space="0" w:color="auto"/>
        <w:left w:val="none" w:sz="0" w:space="0" w:color="auto"/>
        <w:bottom w:val="none" w:sz="0" w:space="0" w:color="auto"/>
        <w:right w:val="none" w:sz="0" w:space="0" w:color="auto"/>
      </w:divBdr>
    </w:div>
    <w:div w:id="1205096752">
      <w:bodyDiv w:val="1"/>
      <w:marLeft w:val="0"/>
      <w:marRight w:val="0"/>
      <w:marTop w:val="0"/>
      <w:marBottom w:val="0"/>
      <w:divBdr>
        <w:top w:val="none" w:sz="0" w:space="0" w:color="auto"/>
        <w:left w:val="none" w:sz="0" w:space="0" w:color="auto"/>
        <w:bottom w:val="none" w:sz="0" w:space="0" w:color="auto"/>
        <w:right w:val="none" w:sz="0" w:space="0" w:color="auto"/>
      </w:divBdr>
    </w:div>
    <w:div w:id="1457915737">
      <w:bodyDiv w:val="1"/>
      <w:marLeft w:val="0"/>
      <w:marRight w:val="0"/>
      <w:marTop w:val="0"/>
      <w:marBottom w:val="0"/>
      <w:divBdr>
        <w:top w:val="none" w:sz="0" w:space="0" w:color="auto"/>
        <w:left w:val="none" w:sz="0" w:space="0" w:color="auto"/>
        <w:bottom w:val="none" w:sz="0" w:space="0" w:color="auto"/>
        <w:right w:val="none" w:sz="0" w:space="0" w:color="auto"/>
      </w:divBdr>
    </w:div>
    <w:div w:id="1505316830">
      <w:bodyDiv w:val="1"/>
      <w:marLeft w:val="0"/>
      <w:marRight w:val="0"/>
      <w:marTop w:val="0"/>
      <w:marBottom w:val="0"/>
      <w:divBdr>
        <w:top w:val="none" w:sz="0" w:space="0" w:color="auto"/>
        <w:left w:val="none" w:sz="0" w:space="0" w:color="auto"/>
        <w:bottom w:val="none" w:sz="0" w:space="0" w:color="auto"/>
        <w:right w:val="none" w:sz="0" w:space="0" w:color="auto"/>
      </w:divBdr>
    </w:div>
    <w:div w:id="1592275043">
      <w:bodyDiv w:val="1"/>
      <w:marLeft w:val="0"/>
      <w:marRight w:val="0"/>
      <w:marTop w:val="0"/>
      <w:marBottom w:val="0"/>
      <w:divBdr>
        <w:top w:val="none" w:sz="0" w:space="0" w:color="auto"/>
        <w:left w:val="none" w:sz="0" w:space="0" w:color="auto"/>
        <w:bottom w:val="none" w:sz="0" w:space="0" w:color="auto"/>
        <w:right w:val="none" w:sz="0" w:space="0" w:color="auto"/>
      </w:divBdr>
    </w:div>
    <w:div w:id="1625766102">
      <w:bodyDiv w:val="1"/>
      <w:marLeft w:val="0"/>
      <w:marRight w:val="0"/>
      <w:marTop w:val="0"/>
      <w:marBottom w:val="0"/>
      <w:divBdr>
        <w:top w:val="none" w:sz="0" w:space="0" w:color="auto"/>
        <w:left w:val="none" w:sz="0" w:space="0" w:color="auto"/>
        <w:bottom w:val="none" w:sz="0" w:space="0" w:color="auto"/>
        <w:right w:val="none" w:sz="0" w:space="0" w:color="auto"/>
      </w:divBdr>
    </w:div>
    <w:div w:id="172085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Microsoft\Windows\Templates\CI%20Volkswagen%20Group\Templates%20Volkswagen%20Konzern%20Word\A2_One_Page_hoch_vertraulich_de_VWAG.dotx" TargetMode="External"/></Relationships>
</file>

<file path=word/theme/theme1.xml><?xml version="1.0" encoding="utf-8"?>
<a:theme xmlns:a="http://schemas.openxmlformats.org/drawingml/2006/main" name="Larissa">
  <a:themeElements>
    <a:clrScheme name="VWAG_CD_-Farben">
      <a:dk1>
        <a:srgbClr val="000000"/>
      </a:dk1>
      <a:lt1>
        <a:srgbClr val="FFFFFF"/>
      </a:lt1>
      <a:dk2>
        <a:srgbClr val="003366"/>
      </a:dk2>
      <a:lt2>
        <a:srgbClr val="D4D6D9"/>
      </a:lt2>
      <a:accent1>
        <a:srgbClr val="4C5356"/>
      </a:accent1>
      <a:accent2>
        <a:srgbClr val="A8ADB3"/>
      </a:accent2>
      <a:accent3>
        <a:srgbClr val="006384"/>
      </a:accent3>
      <a:accent4>
        <a:srgbClr val="5F1939"/>
      </a:accent4>
      <a:accent5>
        <a:srgbClr val="D4D6D9"/>
      </a:accent5>
      <a:accent6>
        <a:srgbClr val="80B0C8"/>
      </a:accent6>
      <a:hlink>
        <a:srgbClr val="004666"/>
      </a:hlink>
      <a:folHlink>
        <a:srgbClr val="A21E4D"/>
      </a:folHlink>
    </a:clrScheme>
    <a:fontScheme name="VWAG_Arial">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4206F8332EC3441BED47D44DFDF48D4" ma:contentTypeVersion="15" ma:contentTypeDescription="Ein neues Dokument erstellen." ma:contentTypeScope="" ma:versionID="fb37e8311ed49cfae0d846e4cb8b3655">
  <xsd:schema xmlns:xsd="http://www.w3.org/2001/XMLSchema" xmlns:xs="http://www.w3.org/2001/XMLSchema" xmlns:p="http://schemas.microsoft.com/office/2006/metadata/properties" xmlns:ns2="50571174-407e-4015-a38c-06eb68afd2d7" xmlns:ns3="4a770424-5dc2-4d27-aecb-3759b72ecbe2" targetNamespace="http://schemas.microsoft.com/office/2006/metadata/properties" ma:root="true" ma:fieldsID="62eaa795ddeaba989a7f56ea945aebc0" ns2:_="" ns3:_="">
    <xsd:import namespace="50571174-407e-4015-a38c-06eb68afd2d7"/>
    <xsd:import namespace="4a770424-5dc2-4d27-aecb-3759b72ecb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71174-407e-4015-a38c-06eb68afd2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3bdbabfe-5d6a-408c-a4fb-825be2ba46ce"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770424-5dc2-4d27-aecb-3759b72ecbe2"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04a221dd-b573-4c45-b209-1b6b17ea4644}" ma:internalName="TaxCatchAll" ma:showField="CatchAllData" ma:web="4a770424-5dc2-4d27-aecb-3759b72ecb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a770424-5dc2-4d27-aecb-3759b72ecbe2" xsi:nil="true"/>
    <lcf76f155ced4ddcb4097134ff3c332f xmlns="50571174-407e-4015-a38c-06eb68afd2d7">
      <Terms xmlns="http://schemas.microsoft.com/office/infopath/2007/PartnerControls"/>
    </lcf76f155ced4ddcb4097134ff3c332f>
    <SharedWithUsers xmlns="4a770424-5dc2-4d27-aecb-3759b72ecbe2">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11D8E-270B-4780-A0D8-177C04BC9D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71174-407e-4015-a38c-06eb68afd2d7"/>
    <ds:schemaRef ds:uri="4a770424-5dc2-4d27-aecb-3759b72ecb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75CCC7-3286-47CF-8280-5898D01C22D8}">
  <ds:schemaRefs>
    <ds:schemaRef ds:uri="http://schemas.microsoft.com/office/2006/metadata/properties"/>
    <ds:schemaRef ds:uri="http://schemas.microsoft.com/office/infopath/2007/PartnerControls"/>
    <ds:schemaRef ds:uri="4a770424-5dc2-4d27-aecb-3759b72ecbe2"/>
    <ds:schemaRef ds:uri="50571174-407e-4015-a38c-06eb68afd2d7"/>
  </ds:schemaRefs>
</ds:datastoreItem>
</file>

<file path=customXml/itemProps3.xml><?xml version="1.0" encoding="utf-8"?>
<ds:datastoreItem xmlns:ds="http://schemas.openxmlformats.org/officeDocument/2006/customXml" ds:itemID="{4109ADFC-DD6D-415C-B1CD-942554ED1335}">
  <ds:schemaRefs>
    <ds:schemaRef ds:uri="http://schemas.microsoft.com/sharepoint/v3/contenttype/forms"/>
  </ds:schemaRefs>
</ds:datastoreItem>
</file>

<file path=customXml/itemProps4.xml><?xml version="1.0" encoding="utf-8"?>
<ds:datastoreItem xmlns:ds="http://schemas.openxmlformats.org/officeDocument/2006/customXml" ds:itemID="{9A53B507-8C20-42BC-A736-1CCA89444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A2_One_Page_hoch_vertraulich_de_VWAG</Template>
  <TotalTime>0</TotalTime>
  <Pages>3</Pages>
  <Words>290</Words>
  <Characters>1828</Characters>
  <Application>Microsoft Office Word</Application>
  <DocSecurity>0</DocSecurity>
  <Lines>15</Lines>
  <Paragraphs>4</Paragraphs>
  <ScaleCrop>false</ScaleCrop>
  <Company>MetaDesign AG</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franziska.siebert@grashoff.com</dc:creator>
  <cp:lastModifiedBy>Jakob Forte</cp:lastModifiedBy>
  <cp:revision>2</cp:revision>
  <cp:lastPrinted>2019-05-20T09:42:00Z</cp:lastPrinted>
  <dcterms:created xsi:type="dcterms:W3CDTF">2026-06-02T07:29:00Z</dcterms:created>
  <dcterms:modified xsi:type="dcterms:W3CDTF">2026-06-02T07:29:00Z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0x01010054206F8332EC3441BED47D44DFDF48D4</vt:lpwstr>
  </property>
  <property fmtid="{D5CDD505-2E9C-101B-9397-08002B2CF9AE}" pid="3" name="xd_ProgID">
    <vt:lpwstr/>
  </property>
  <property fmtid="{D5CDD505-2E9C-101B-9397-08002B2CF9AE}" pid="4" name="MediaServiceImageTags">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